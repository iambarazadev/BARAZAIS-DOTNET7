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1724750495"/>
        <w:docPartObj>
          <w:docPartGallery w:val="Cover Pages"/>
          <w:docPartUnique/>
        </w:docPartObj>
      </w:sdtPr>
      <w:sdtEndPr/>
      <w:sdtContent>
        <w:p w14:paraId="2656AD65" w14:textId="77777777" w:rsidR="00EA4CA5" w:rsidRDefault="00D06532">
          <w:pPr>
            <w:rPr>
              <w:noProof/>
            </w:rPr>
          </w:pPr>
          <w:r>
            <w:rPr>
              <w:noProof/>
            </w:rPr>
            <mc:AlternateContent>
              <mc:Choice Requires="wps">
                <w:drawing>
                  <wp:anchor distT="0" distB="0" distL="114300" distR="114300" simplePos="0" relativeHeight="251659264" behindDoc="0" locked="0" layoutInCell="1" allowOverlap="1" wp14:anchorId="4C5485F0" wp14:editId="61A32C84">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margin">
                      <wp:align>bottom</wp:align>
                    </wp:positionV>
                    <wp:extent cx="5791200" cy="6210300"/>
                    <wp:effectExtent l="0" t="0" r="12700" b="11430"/>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6210300"/>
                            </a:xfrm>
                            <a:prstGeom prst="rect">
                              <a:avLst/>
                            </a:prstGeom>
                            <a:noFill/>
                            <a:ln w="6350">
                              <a:noFill/>
                            </a:ln>
                            <a:effectLst/>
                          </wps:spPr>
                          <wps:txbx>
                            <w:txbxContent>
                              <w:p w14:paraId="5F4B5547" w14:textId="65CC88FD" w:rsidR="00EA4CA5" w:rsidRPr="00BA3DD7" w:rsidRDefault="00002590">
                                <w:pPr>
                                  <w:pStyle w:val="Title"/>
                                  <w:rPr>
                                    <w:sz w:val="100"/>
                                    <w:szCs w:val="100"/>
                                  </w:rPr>
                                </w:pPr>
                                <w:sdt>
                                  <w:sdtPr>
                                    <w:rPr>
                                      <w:sz w:val="80"/>
                                      <w:szCs w:val="80"/>
                                    </w:rPr>
                                    <w:alias w:val="Title"/>
                                    <w:tag w:val=""/>
                                    <w:id w:val="701364701"/>
                                    <w:placeholder>
                                      <w:docPart w:val="225870CEFB104465BCF8472A50F4D33F"/>
                                    </w:placeholder>
                                    <w:dataBinding w:prefixMappings="xmlns:ns0='http://purl.org/dc/elements/1.1/' xmlns:ns1='http://schemas.openxmlformats.org/package/2006/metadata/core-properties' " w:xpath="/ns1:coreProperties[1]/ns0:title[1]" w:storeItemID="{6C3C8BC8-F283-45AE-878A-BAB7291924A1}"/>
                                    <w:text/>
                                  </w:sdtPr>
                                  <w:sdtEndPr/>
                                  <w:sdtContent>
                                    <w:r w:rsidR="000C5909">
                                      <w:rPr>
                                        <w:sz w:val="80"/>
                                        <w:szCs w:val="80"/>
                                      </w:rPr>
                                      <w:t>SHOP MANAGEMENT</w:t>
                                    </w:r>
                                    <w:r w:rsidR="00BA3DD7" w:rsidRPr="00BA3DD7">
                                      <w:rPr>
                                        <w:sz w:val="80"/>
                                        <w:szCs w:val="80"/>
                                      </w:rPr>
                                      <w:t xml:space="preserve"> SYSTEM PROPOSAL (BARAZA </w:t>
                                    </w:r>
                                    <w:r w:rsidR="000C5909">
                                      <w:rPr>
                                        <w:sz w:val="80"/>
                                        <w:szCs w:val="80"/>
                                      </w:rPr>
                                      <w:t>SM</w:t>
                                    </w:r>
                                    <w:r w:rsidR="00BA3DD7" w:rsidRPr="00BA3DD7">
                                      <w:rPr>
                                        <w:sz w:val="80"/>
                                        <w:szCs w:val="80"/>
                                      </w:rPr>
                                      <w:t>S)</w:t>
                                    </w:r>
                                  </w:sdtContent>
                                </w:sdt>
                              </w:p>
                              <w:p w14:paraId="68135E2E" w14:textId="10747CD0" w:rsidR="00EA4CA5" w:rsidRDefault="00D06532">
                                <w:pPr>
                                  <w:pStyle w:val="Subtitle"/>
                                </w:pPr>
                                <w:r>
                                  <w:t xml:space="preserve">FY </w:t>
                                </w:r>
                                <w:sdt>
                                  <w:sdtPr>
                                    <w:alias w:val="Date"/>
                                    <w:id w:val="1417830956"/>
                                    <w:placeholder>
                                      <w:docPart w:val="41F53C3C1D624C5FA1DD93F9804E2061"/>
                                    </w:placeholder>
                                    <w:dataBinding w:prefixMappings="xmlns:ns0='http://schemas.microsoft.com/office/2006/coverPageProps' " w:xpath="/ns0:CoverPageProperties[1]/ns0:PublishDate[1]" w:storeItemID="{55AF091B-3C7A-41E3-B477-F2FDAA23CFDA}"/>
                                    <w:date w:fullDate="2023-05-09T00:00:00Z">
                                      <w:dateFormat w:val="yyyy"/>
                                      <w:lid w:val="en-US"/>
                                      <w:storeMappedDataAs w:val="dateTime"/>
                                      <w:calendar w:val="gregorian"/>
                                    </w:date>
                                  </w:sdtPr>
                                  <w:sdtEndPr/>
                                  <w:sdtContent>
                                    <w:r w:rsidR="00BA3DD7">
                                      <w:t>2023</w:t>
                                    </w:r>
                                  </w:sdtContent>
                                </w:sdt>
                              </w:p>
                              <w:sdt>
                                <w:sdtPr>
                                  <w:alias w:val="Abstract"/>
                                  <w:id w:val="106622669"/>
                                  <w:placeholder>
                                    <w:docPart w:val="D7065A363CAC4B4482A58A8B31D8530F"/>
                                  </w:placeholder>
                                  <w:dataBinding w:prefixMappings="xmlns:ns0='http://schemas.microsoft.com/office/2006/coverPageProps'" w:xpath="/ns0:CoverPageProperties[1]/ns0:Abstract[1]" w:storeItemID="{55AF091B-3C7A-41E3-B477-F2FDAA23CFDA}"/>
                                  <w:text/>
                                </w:sdtPr>
                                <w:sdtEndPr/>
                                <w:sdtContent>
                                  <w:p w14:paraId="4A10FF4D" w14:textId="40FA43C3" w:rsidR="00EA4CA5" w:rsidRDefault="00BA3DD7">
                                    <w:pPr>
                                      <w:pStyle w:val="Abstract"/>
                                    </w:pPr>
                                    <w:r>
                                      <w:t>About an e-</w:t>
                                    </w:r>
                                    <w:r w:rsidR="000C5909">
                                      <w:t>Shop</w:t>
                                    </w:r>
                                    <w:r>
                                      <w:t xml:space="preserve"> cross platform managing system for which shall be named “BARAZA </w:t>
                                    </w:r>
                                    <w:proofErr w:type="spellStart"/>
                                    <w:r w:rsidR="000C5909">
                                      <w:t>Sm</w:t>
                                    </w:r>
                                    <w:r>
                                      <w:t>S</w:t>
                                    </w:r>
                                    <w:proofErr w:type="spellEnd"/>
                                    <w:r>
                                      <w:t xml:space="preserve">” (Baraza </w:t>
                                    </w:r>
                                    <w:r w:rsidR="000C5909">
                                      <w:t>Shop Management</w:t>
                                    </w:r>
                                    <w:r>
                                      <w:t xml:space="preserve"> Information System). A system will be expected to serve </w:t>
                                    </w:r>
                                    <w:r w:rsidR="006E568C">
                                      <w:t>all current challenging tasks such as Stock tracing, Sales, Employees</w:t>
                                    </w:r>
                                    <w:r w:rsidR="008C1D30">
                                      <w:t xml:space="preserve"> reports</w:t>
                                    </w:r>
                                    <w:r w:rsidR="006E568C">
                                      <w:t xml:space="preserve">, purchases, Stock Adjustments, Stock Transfers, Multiple Business branches trace and management reports, </w:t>
                                    </w:r>
                                    <w:r w:rsidR="00F70342">
                                      <w:t>Statistical sales report</w:t>
                                    </w:r>
                                    <w:r w:rsidR="008C1D30">
                                      <w:t xml:space="preserve">s (daily, weekly, monthly, </w:t>
                                    </w:r>
                                    <w:proofErr w:type="spellStart"/>
                                    <w:r w:rsidR="008C1D30">
                                      <w:t>etc</w:t>
                                    </w:r>
                                    <w:proofErr w:type="spellEnd"/>
                                    <w:r w:rsidR="008C1D30">
                                      <w:t>)</w:t>
                                    </w:r>
                                    <w:r w:rsidR="00F70342">
                                      <w:t xml:space="preserve"> and AI (Artificial Intelligence) based supports based on suggestions stats report</w:t>
                                    </w:r>
                                    <w:r w:rsidR="003E785B">
                                      <w:t xml:space="preserve">. The Owner will be able to Monitor His/her business from a comfort of his home or any place online and offline, using any </w:t>
                                    </w:r>
                                    <w:proofErr w:type="gramStart"/>
                                    <w:r w:rsidR="003E785B">
                                      <w:t>hand held</w:t>
                                    </w:r>
                                    <w:proofErr w:type="gramEnd"/>
                                    <w:r w:rsidR="008C1D30">
                                      <w:t xml:space="preserve"> device</w:t>
                                    </w:r>
                                    <w:r w:rsidR="003E785B">
                                      <w:t xml:space="preserve"> such as Computer, Smartphone or tablet.</w:t>
                                    </w: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85000</wp14:pctHeight>
                    </wp14:sizeRelV>
                  </wp:anchor>
                </w:drawing>
              </mc:Choice>
              <mc:Fallback>
                <w:pict>
                  <v:shapetype w14:anchorId="4C5485F0" id="_x0000_t202" coordsize="21600,21600" o:spt="202" path="m,l,21600r21600,l21600,xe">
                    <v:stroke joinstyle="miter"/>
                    <v:path gradientshapeok="t" o:connecttype="rect"/>
                  </v:shapetype>
                  <v:shape id="Text Box 6" o:spid="_x0000_s1026" type="#_x0000_t202" alt="Title, Subtitle, and Abstract" style="position:absolute;margin-left:0;margin-top:0;width:456pt;height:489pt;z-index:251659264;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" filled="f" stroked="f" strokeweight=".5pt">
                    <v:textbox inset="0,0,0,0">
                      <w:txbxContent>
                        <w:p w14:paraId="5F4B5547" w14:textId="65CC88FD" w:rsidR="00EA4CA5" w:rsidRPr="00BA3DD7" w:rsidRDefault="00002590">
                          <w:pPr>
                            <w:pStyle w:val="Title"/>
                            <w:rPr>
                              <w:sz w:val="100"/>
                              <w:szCs w:val="100"/>
                            </w:rPr>
                          </w:pPr>
                          <w:sdt>
                            <w:sdtPr>
                              <w:rPr>
                                <w:sz w:val="80"/>
                                <w:szCs w:val="80"/>
                              </w:rPr>
                              <w:alias w:val="Title"/>
                              <w:tag w:val=""/>
                              <w:id w:val="701364701"/>
                              <w:placeholder>
                                <w:docPart w:val="225870CEFB104465BCF8472A50F4D33F"/>
                              </w:placeholder>
                              <w:dataBinding w:prefixMappings="xmlns:ns0='http://purl.org/dc/elements/1.1/' xmlns:ns1='http://schemas.openxmlformats.org/package/2006/metadata/core-properties' " w:xpath="/ns1:coreProperties[1]/ns0:title[1]" w:storeItemID="{6C3C8BC8-F283-45AE-878A-BAB7291924A1}"/>
                              <w:text/>
                            </w:sdtPr>
                            <w:sdtEndPr/>
                            <w:sdtContent>
                              <w:r w:rsidR="000C5909">
                                <w:rPr>
                                  <w:sz w:val="80"/>
                                  <w:szCs w:val="80"/>
                                </w:rPr>
                                <w:t>SHOP MANAGEMENT</w:t>
                              </w:r>
                              <w:r w:rsidR="00BA3DD7" w:rsidRPr="00BA3DD7">
                                <w:rPr>
                                  <w:sz w:val="80"/>
                                  <w:szCs w:val="80"/>
                                </w:rPr>
                                <w:t xml:space="preserve"> SYSTEM PROPOSAL (BARAZA </w:t>
                              </w:r>
                              <w:r w:rsidR="000C5909">
                                <w:rPr>
                                  <w:sz w:val="80"/>
                                  <w:szCs w:val="80"/>
                                </w:rPr>
                                <w:t>SM</w:t>
                              </w:r>
                              <w:r w:rsidR="00BA3DD7" w:rsidRPr="00BA3DD7">
                                <w:rPr>
                                  <w:sz w:val="80"/>
                                  <w:szCs w:val="80"/>
                                </w:rPr>
                                <w:t>S)</w:t>
                              </w:r>
                            </w:sdtContent>
                          </w:sdt>
                        </w:p>
                        <w:p w14:paraId="68135E2E" w14:textId="10747CD0" w:rsidR="00EA4CA5" w:rsidRDefault="00D06532">
                          <w:pPr>
                            <w:pStyle w:val="Subtitle"/>
                          </w:pPr>
                          <w:r>
                            <w:t xml:space="preserve">FY </w:t>
                          </w:r>
                          <w:sdt>
                            <w:sdtPr>
                              <w:alias w:val="Date"/>
                              <w:id w:val="1417830956"/>
                              <w:placeholder>
                                <w:docPart w:val="41F53C3C1D624C5FA1DD93F9804E2061"/>
                              </w:placeholder>
                              <w:dataBinding w:prefixMappings="xmlns:ns0='http://schemas.microsoft.com/office/2006/coverPageProps' " w:xpath="/ns0:CoverPageProperties[1]/ns0:PublishDate[1]" w:storeItemID="{55AF091B-3C7A-41E3-B477-F2FDAA23CFDA}"/>
                              <w:date w:fullDate="2023-05-09T00:00:00Z">
                                <w:dateFormat w:val="yyyy"/>
                                <w:lid w:val="en-US"/>
                                <w:storeMappedDataAs w:val="dateTime"/>
                                <w:calendar w:val="gregorian"/>
                              </w:date>
                            </w:sdtPr>
                            <w:sdtEndPr/>
                            <w:sdtContent>
                              <w:r w:rsidR="00BA3DD7">
                                <w:t>2023</w:t>
                              </w:r>
                            </w:sdtContent>
                          </w:sdt>
                        </w:p>
                        <w:sdt>
                          <w:sdtPr>
                            <w:alias w:val="Abstract"/>
                            <w:id w:val="106622669"/>
                            <w:placeholder>
                              <w:docPart w:val="D7065A363CAC4B4482A58A8B31D8530F"/>
                            </w:placeholder>
                            <w:dataBinding w:prefixMappings="xmlns:ns0='http://schemas.microsoft.com/office/2006/coverPageProps'" w:xpath="/ns0:CoverPageProperties[1]/ns0:Abstract[1]" w:storeItemID="{55AF091B-3C7A-41E3-B477-F2FDAA23CFDA}"/>
                            <w:text/>
                          </w:sdtPr>
                          <w:sdtEndPr/>
                          <w:sdtContent>
                            <w:p w14:paraId="4A10FF4D" w14:textId="40FA43C3" w:rsidR="00EA4CA5" w:rsidRDefault="00BA3DD7">
                              <w:pPr>
                                <w:pStyle w:val="Abstract"/>
                              </w:pPr>
                              <w:r>
                                <w:t>About an e-</w:t>
                              </w:r>
                              <w:r w:rsidR="000C5909">
                                <w:t>Shop</w:t>
                              </w:r>
                              <w:r>
                                <w:t xml:space="preserve"> cross platform managing system for which shall be named “BARAZA </w:t>
                              </w:r>
                              <w:proofErr w:type="spellStart"/>
                              <w:r w:rsidR="000C5909">
                                <w:t>Sm</w:t>
                              </w:r>
                              <w:r>
                                <w:t>S</w:t>
                              </w:r>
                              <w:proofErr w:type="spellEnd"/>
                              <w:r>
                                <w:t xml:space="preserve">” (Baraza </w:t>
                              </w:r>
                              <w:r w:rsidR="000C5909">
                                <w:t>Shop Management</w:t>
                              </w:r>
                              <w:r>
                                <w:t xml:space="preserve"> Information System). A system will be expected to serve </w:t>
                              </w:r>
                              <w:r w:rsidR="006E568C">
                                <w:t>all current challenging tasks such as Stock tracing, Sales, Employees</w:t>
                              </w:r>
                              <w:r w:rsidR="008C1D30">
                                <w:t xml:space="preserve"> reports</w:t>
                              </w:r>
                              <w:r w:rsidR="006E568C">
                                <w:t xml:space="preserve">, purchases, Stock Adjustments, Stock Transfers, Multiple Business branches trace and management reports, </w:t>
                              </w:r>
                              <w:r w:rsidR="00F70342">
                                <w:t>Statistical sales report</w:t>
                              </w:r>
                              <w:r w:rsidR="008C1D30">
                                <w:t xml:space="preserve">s (daily, weekly, monthly, </w:t>
                              </w:r>
                              <w:proofErr w:type="spellStart"/>
                              <w:r w:rsidR="008C1D30">
                                <w:t>etc</w:t>
                              </w:r>
                              <w:proofErr w:type="spellEnd"/>
                              <w:r w:rsidR="008C1D30">
                                <w:t>)</w:t>
                              </w:r>
                              <w:r w:rsidR="00F70342">
                                <w:t xml:space="preserve"> and AI (Artificial Intelligence) based supports based on suggestions stats report</w:t>
                              </w:r>
                              <w:r w:rsidR="003E785B">
                                <w:t xml:space="preserve">. The Owner will be able to Monitor His/her business from a comfort of his home or any place online and offline, using any </w:t>
                              </w:r>
                              <w:proofErr w:type="gramStart"/>
                              <w:r w:rsidR="003E785B">
                                <w:t>hand held</w:t>
                              </w:r>
                              <w:proofErr w:type="gramEnd"/>
                              <w:r w:rsidR="008C1D30">
                                <w:t xml:space="preserve"> device</w:t>
                              </w:r>
                              <w:r w:rsidR="003E785B">
                                <w:t xml:space="preserve"> such as Computer, Smartphone or tablet.</w:t>
                              </w:r>
                              <w:r>
                                <w:t xml:space="preserve"> </w:t>
                              </w:r>
                            </w:p>
                          </w:sdtContent>
                        </w:sdt>
                      </w:txbxContent>
                    </v:textbox>
                    <w10:wrap type="topAndBottom" anchorx="page" anchory="margin"/>
                  </v:shape>
                </w:pict>
              </mc:Fallback>
            </mc:AlternateContent>
          </w:r>
          <w:r>
            <w:rPr>
              <w:rFonts w:asciiTheme="majorHAnsi" w:eastAsiaTheme="majorEastAsia" w:hAnsiTheme="majorHAnsi" w:cstheme="majorBidi"/>
              <w:noProof/>
              <w:sz w:val="76"/>
              <w:szCs w:val="72"/>
            </w:rPr>
            <mc:AlternateContent>
              <mc:Choice Requires="wps">
                <w:drawing>
                  <wp:anchor distT="0" distB="0" distL="114300" distR="114300" simplePos="0" relativeHeight="251660288" behindDoc="0" locked="0" layoutInCell="0" allowOverlap="0" wp14:anchorId="4BEFA61C" wp14:editId="43C45810">
                    <wp:simplePos x="0" y="0"/>
                    <mc:AlternateContent>
                      <mc:Choice Requires="wp14">
                        <wp:positionH relativeFrom="page">
                          <wp14:pctPosHOffset>9300</wp14:pctPosHOffset>
                        </wp:positionH>
                      </mc:Choice>
                      <mc:Fallback>
                        <wp:positionH relativeFrom="page">
                          <wp:posOffset>722630</wp:posOffset>
                        </wp:positionH>
                      </mc:Fallback>
                    </mc:AlternateContent>
                    <mc:AlternateContent>
                      <mc:Choice Requires="wp14">
                        <wp:positionV relativeFrom="page">
                          <wp14:pctPosVOffset>5500</wp14:pctPosVOffset>
                        </wp:positionV>
                      </mc:Choice>
                      <mc:Fallback>
                        <wp:positionV relativeFrom="page">
                          <wp:posOffset>553085</wp:posOffset>
                        </wp:positionV>
                      </mc:Fallback>
                    </mc:AlternateContent>
                    <wp:extent cx="6248400" cy="1285875"/>
                    <wp:effectExtent l="0" t="0" r="0" b="5715"/>
                    <wp:wrapTopAndBottom/>
                    <wp:docPr id="3" name="Text Box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kern w:val="20"/>
                                  </w:rPr>
                                  <w:alias w:val="Company"/>
                                  <w:tag w:val=""/>
                                  <w:id w:val="-1516756383"/>
                                  <w:dataBinding w:prefixMappings="xmlns:ns0='http://schemas.openxmlformats.org/officeDocument/2006/extended-properties' " w:xpath="/ns0:Properties[1]/ns0:Company[1]" w:storeItemID="{6668398D-A668-4E3E-A5EB-62B293D839F1}"/>
                                  <w:text/>
                                </w:sdtPr>
                                <w:sdtEndPr/>
                                <w:sdtContent>
                                  <w:p w14:paraId="0438C38D" w14:textId="0BB4B326" w:rsidR="00EA4CA5" w:rsidRDefault="00BA3DD7">
                                    <w:pPr>
                                      <w:pStyle w:val="NoSpacing"/>
                                      <w:rPr>
                                        <w:kern w:val="20"/>
                                      </w:rPr>
                                    </w:pPr>
                                    <w:r>
                                      <w:rPr>
                                        <w:kern w:val="20"/>
                                      </w:rPr>
                                      <w:t>DropCode</w:t>
                                    </w:r>
                                  </w:p>
                                </w:sdtContent>
                              </w:sdt>
                              <w:p w14:paraId="10B2B2BF" w14:textId="43197777" w:rsidR="00EA4CA5" w:rsidRDefault="00002590">
                                <w:pPr>
                                  <w:pStyle w:val="NoSpacing"/>
                                </w:pPr>
                                <w:sdt>
                                  <w:sdtPr>
                                    <w:alias w:val="Street Address"/>
                                    <w:tag w:val="Street Address"/>
                                    <w:id w:val="985824367"/>
                                    <w:dataBinding w:prefixMappings="xmlns:ns0='http://schemas.microsoft.com/office/2006/coverPageProps' " w:xpath="/ns0:CoverPageProperties[1]/ns0:CompanyAddress[1]" w:storeItemID="{55AF091B-3C7A-41E3-B477-F2FDAA23CFDA}"/>
                                    <w:text w:multiLine="1"/>
                                  </w:sdtPr>
                                  <w:sdtEndPr/>
                                  <w:sdtContent>
                                    <w:r w:rsidR="00BA3DD7">
                                      <w:t>Pugu, Pugu Station</w:t>
                                    </w:r>
                                  </w:sdtContent>
                                </w:sdt>
                              </w:p>
                              <w:p w14:paraId="72486523" w14:textId="16015F6F" w:rsidR="00EA4CA5" w:rsidRDefault="00D06532">
                                <w:pPr>
                                  <w:pStyle w:val="NoSpacing"/>
                                </w:pPr>
                                <w:r>
                                  <w:rPr>
                                    <w:rStyle w:val="Strong"/>
                                  </w:rPr>
                                  <w:t>Tel</w:t>
                                </w:r>
                                <w:r>
                                  <w:t xml:space="preserve"> </w:t>
                                </w:r>
                                <w:sdt>
                                  <w:sdtPr>
                                    <w:alias w:val="Telephone"/>
                                    <w:tag w:val="Telephone"/>
                                    <w:id w:val="-100575521"/>
                                    <w:dataBinding w:prefixMappings="xmlns:ns0='http://schemas.microsoft.com/office/2006/coverPageProps' " w:xpath="/ns0:CoverPageProperties[1]/ns0:CompanyPhone[1]" w:storeItemID="{55AF091B-3C7A-41E3-B477-F2FDAA23CFDA}"/>
                                    <w:text/>
                                  </w:sdtPr>
                                  <w:sdtEndPr/>
                                  <w:sdtContent>
                                    <w:r w:rsidR="00BA3DD7">
                                      <w:t>+255 628 06 48 06</w:t>
                                    </w:r>
                                  </w:sdtContent>
                                </w:sdt>
                              </w:p>
                              <w:sdt>
                                <w:sdtPr>
                                  <w:alias w:val="Website"/>
                                  <w:tag w:val="Website"/>
                                  <w:id w:val="665754443"/>
                                  <w:dataBinding w:prefixMappings="xmlns:ns0='http://purl.org/dc/elements/1.1/' xmlns:ns1='http://schemas.openxmlformats.org/package/2006/metadata/core-properties' " w:xpath="/ns1:coreProperties[1]/ns1:keywords[1]" w:storeItemID="{6C3C8BC8-F283-45AE-878A-BAB7291924A1}"/>
                                  <w:text/>
                                </w:sdtPr>
                                <w:sdtEndPr/>
                                <w:sdtContent>
                                  <w:p w14:paraId="5E5CE128" w14:textId="14DEA559" w:rsidR="00EA4CA5" w:rsidRDefault="00811494">
                                    <w:r>
                                      <w:t>https:/dropcode.co.tz</w:t>
                                    </w:r>
                                  </w:p>
                                </w:sdtContent>
                              </w:sdt>
                              <w:p w14:paraId="2C3695AC" w14:textId="77777777" w:rsidR="00EA4CA5" w:rsidRDefault="00EA4CA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w14:anchorId="4BEFA61C" id="Text Box 3" o:spid="_x0000_s1027" type="#_x0000_t202" alt="Company contact information" style="position:absolute;margin-left:0;margin-top:0;width:492pt;height:101.25pt;z-index:251660288;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" o:allowincell="f" o:allowoverlap="f" filled="f" stroked="f" strokeweight=".5pt">
                    <v:textbox style="mso-fit-shape-to-text:t" inset="0,0,0,0">
                      <w:txbxContent>
                        <w:sdt>
                          <w:sdtPr>
                            <w:rPr>
                              <w:kern w:val="20"/>
                            </w:rPr>
                            <w:alias w:val="Company"/>
                            <w:tag w:val=""/>
                            <w:id w:val="-1516756383"/>
                            <w:dataBinding w:prefixMappings="xmlns:ns0='http://schemas.openxmlformats.org/officeDocument/2006/extended-properties' " w:xpath="/ns0:Properties[1]/ns0:Company[1]" w:storeItemID="{6668398D-A668-4E3E-A5EB-62B293D839F1}"/>
                            <w:text/>
                          </w:sdtPr>
                          <w:sdtEndPr/>
                          <w:sdtContent>
                            <w:p w14:paraId="0438C38D" w14:textId="0BB4B326" w:rsidR="00EA4CA5" w:rsidRDefault="00BA3DD7">
                              <w:pPr>
                                <w:pStyle w:val="NoSpacing"/>
                                <w:rPr>
                                  <w:kern w:val="20"/>
                                </w:rPr>
                              </w:pPr>
                              <w:r>
                                <w:rPr>
                                  <w:kern w:val="20"/>
                                </w:rPr>
                                <w:t>DropCode</w:t>
                              </w:r>
                            </w:p>
                          </w:sdtContent>
                        </w:sdt>
                        <w:p w14:paraId="10B2B2BF" w14:textId="43197777" w:rsidR="00EA4CA5" w:rsidRDefault="00002590">
                          <w:pPr>
                            <w:pStyle w:val="NoSpacing"/>
                          </w:pPr>
                          <w:sdt>
                            <w:sdtPr>
                              <w:alias w:val="Street Address"/>
                              <w:tag w:val="Street Address"/>
                              <w:id w:val="985824367"/>
                              <w:dataBinding w:prefixMappings="xmlns:ns0='http://schemas.microsoft.com/office/2006/coverPageProps' " w:xpath="/ns0:CoverPageProperties[1]/ns0:CompanyAddress[1]" w:storeItemID="{55AF091B-3C7A-41E3-B477-F2FDAA23CFDA}"/>
                              <w:text w:multiLine="1"/>
                            </w:sdtPr>
                            <w:sdtEndPr/>
                            <w:sdtContent>
                              <w:r w:rsidR="00BA3DD7">
                                <w:t>Pugu, Pugu Station</w:t>
                              </w:r>
                            </w:sdtContent>
                          </w:sdt>
                        </w:p>
                        <w:p w14:paraId="72486523" w14:textId="16015F6F" w:rsidR="00EA4CA5" w:rsidRDefault="00D06532">
                          <w:pPr>
                            <w:pStyle w:val="NoSpacing"/>
                          </w:pPr>
                          <w:r>
                            <w:rPr>
                              <w:rStyle w:val="Strong"/>
                            </w:rPr>
                            <w:t>Tel</w:t>
                          </w:r>
                          <w:r>
                            <w:t xml:space="preserve"> </w:t>
                          </w:r>
                          <w:sdt>
                            <w:sdtPr>
                              <w:alias w:val="Telephone"/>
                              <w:tag w:val="Telephone"/>
                              <w:id w:val="-100575521"/>
                              <w:dataBinding w:prefixMappings="xmlns:ns0='http://schemas.microsoft.com/office/2006/coverPageProps' " w:xpath="/ns0:CoverPageProperties[1]/ns0:CompanyPhone[1]" w:storeItemID="{55AF091B-3C7A-41E3-B477-F2FDAA23CFDA}"/>
                              <w:text/>
                            </w:sdtPr>
                            <w:sdtEndPr/>
                            <w:sdtContent>
                              <w:r w:rsidR="00BA3DD7">
                                <w:t>+255 628 06 48 06</w:t>
                              </w:r>
                            </w:sdtContent>
                          </w:sdt>
                        </w:p>
                        <w:sdt>
                          <w:sdtPr>
                            <w:alias w:val="Website"/>
                            <w:tag w:val="Website"/>
                            <w:id w:val="665754443"/>
                            <w:dataBinding w:prefixMappings="xmlns:ns0='http://purl.org/dc/elements/1.1/' xmlns:ns1='http://schemas.openxmlformats.org/package/2006/metadata/core-properties' " w:xpath="/ns1:coreProperties[1]/ns1:keywords[1]" w:storeItemID="{6C3C8BC8-F283-45AE-878A-BAB7291924A1}"/>
                            <w:text/>
                          </w:sdtPr>
                          <w:sdtEndPr/>
                          <w:sdtContent>
                            <w:p w14:paraId="5E5CE128" w14:textId="14DEA559" w:rsidR="00EA4CA5" w:rsidRDefault="00811494">
                              <w:r>
                                <w:t>https:/dropcode.co.tz</w:t>
                              </w:r>
                            </w:p>
                          </w:sdtContent>
                        </w:sdt>
                        <w:p w14:paraId="2C3695AC" w14:textId="77777777" w:rsidR="00EA4CA5" w:rsidRDefault="00EA4CA5"/>
                      </w:txbxContent>
                    </v:textbox>
                    <w10:wrap type="topAndBottom" anchorx="page" anchory="page"/>
                  </v:shape>
                </w:pict>
              </mc:Fallback>
            </mc:AlternateContent>
          </w:r>
          <w:r>
            <w:rPr>
              <w:noProof/>
            </w:rPr>
            <w:br w:type="page"/>
          </w:r>
        </w:p>
      </w:sdtContent>
    </w:sdt>
    <w:sdt>
      <w:sdtPr>
        <w:rPr>
          <w:sz w:val="20"/>
        </w:rPr>
        <w:id w:val="1866023298"/>
        <w:docPartObj>
          <w:docPartGallery w:val="Table of Contents"/>
          <w:docPartUnique/>
        </w:docPartObj>
      </w:sdtPr>
      <w:sdtEndPr>
        <w:rPr>
          <w:b/>
          <w:bCs/>
          <w:noProof/>
        </w:rPr>
      </w:sdtEndPr>
      <w:sdtContent>
        <w:p w14:paraId="6646B9A8" w14:textId="77777777" w:rsidR="00EA4CA5" w:rsidRDefault="00D06532">
          <w:pPr>
            <w:pStyle w:val="TOCHeading"/>
          </w:pPr>
          <w:r>
            <w:t>Contents</w:t>
          </w:r>
        </w:p>
        <w:p w14:paraId="727F488F" w14:textId="0561E8E3" w:rsidR="001171E8" w:rsidRDefault="00D06532">
          <w:pPr>
            <w:pStyle w:val="TOC1"/>
            <w:rPr>
              <w:rFonts w:eastAsiaTheme="minorEastAsia"/>
              <w:color w:val="auto"/>
              <w:kern w:val="0"/>
              <w:szCs w:val="22"/>
              <w:lang w:eastAsia="en-US"/>
            </w:rPr>
          </w:pPr>
          <w:r>
            <w:fldChar w:fldCharType="begin"/>
          </w:r>
          <w:r>
            <w:instrText xml:space="preserve"> TOC \o "1-1" \h \z \u </w:instrText>
          </w:r>
          <w:r>
            <w:fldChar w:fldCharType="separate"/>
          </w:r>
          <w:hyperlink w:anchor="_Toc134542221" w:history="1">
            <w:r w:rsidR="001171E8" w:rsidRPr="00C0697F">
              <w:rPr>
                <w:rStyle w:val="Hyperlink"/>
              </w:rPr>
              <w:t>Why BARAZA SMS</w:t>
            </w:r>
            <w:r w:rsidR="001171E8">
              <w:rPr>
                <w:webHidden/>
              </w:rPr>
              <w:tab/>
            </w:r>
            <w:r w:rsidR="001171E8">
              <w:rPr>
                <w:webHidden/>
              </w:rPr>
              <w:fldChar w:fldCharType="begin"/>
            </w:r>
            <w:r w:rsidR="001171E8">
              <w:rPr>
                <w:webHidden/>
              </w:rPr>
              <w:instrText xml:space="preserve"> PAGEREF _Toc134542221 \h </w:instrText>
            </w:r>
            <w:r w:rsidR="001171E8">
              <w:rPr>
                <w:webHidden/>
              </w:rPr>
            </w:r>
            <w:r w:rsidR="001171E8">
              <w:rPr>
                <w:webHidden/>
              </w:rPr>
              <w:fldChar w:fldCharType="separate"/>
            </w:r>
            <w:r w:rsidR="00E449E3">
              <w:rPr>
                <w:webHidden/>
              </w:rPr>
              <w:t>1</w:t>
            </w:r>
            <w:r w:rsidR="001171E8">
              <w:rPr>
                <w:webHidden/>
              </w:rPr>
              <w:fldChar w:fldCharType="end"/>
            </w:r>
          </w:hyperlink>
        </w:p>
        <w:p w14:paraId="180F8718" w14:textId="5C9897AA" w:rsidR="001171E8" w:rsidRDefault="001171E8">
          <w:pPr>
            <w:pStyle w:val="TOC1"/>
            <w:rPr>
              <w:rFonts w:eastAsiaTheme="minorEastAsia"/>
              <w:color w:val="auto"/>
              <w:kern w:val="0"/>
              <w:szCs w:val="22"/>
              <w:lang w:eastAsia="en-US"/>
            </w:rPr>
          </w:pPr>
          <w:hyperlink w:anchor="_Toc134542222" w:history="1">
            <w:r w:rsidRPr="00C0697F">
              <w:rPr>
                <w:rStyle w:val="Hyperlink"/>
              </w:rPr>
              <w:t>System Functionalities</w:t>
            </w:r>
            <w:r>
              <w:rPr>
                <w:webHidden/>
              </w:rPr>
              <w:tab/>
            </w:r>
            <w:r>
              <w:rPr>
                <w:webHidden/>
              </w:rPr>
              <w:fldChar w:fldCharType="begin"/>
            </w:r>
            <w:r>
              <w:rPr>
                <w:webHidden/>
              </w:rPr>
              <w:instrText xml:space="preserve"> PAGEREF _Toc134542222 \h </w:instrText>
            </w:r>
            <w:r>
              <w:rPr>
                <w:webHidden/>
              </w:rPr>
            </w:r>
            <w:r>
              <w:rPr>
                <w:webHidden/>
              </w:rPr>
              <w:fldChar w:fldCharType="separate"/>
            </w:r>
            <w:r w:rsidR="00E449E3">
              <w:rPr>
                <w:webHidden/>
              </w:rPr>
              <w:t>3</w:t>
            </w:r>
            <w:r>
              <w:rPr>
                <w:webHidden/>
              </w:rPr>
              <w:fldChar w:fldCharType="end"/>
            </w:r>
          </w:hyperlink>
        </w:p>
        <w:p w14:paraId="26BE61FC" w14:textId="3112428F" w:rsidR="001171E8" w:rsidRDefault="001171E8">
          <w:pPr>
            <w:pStyle w:val="TOC1"/>
            <w:rPr>
              <w:rFonts w:eastAsiaTheme="minorEastAsia"/>
              <w:color w:val="auto"/>
              <w:kern w:val="0"/>
              <w:szCs w:val="22"/>
              <w:lang w:eastAsia="en-US"/>
            </w:rPr>
          </w:pPr>
          <w:hyperlink w:anchor="_Toc134542223" w:history="1">
            <w:r w:rsidRPr="00C0697F">
              <w:rPr>
                <w:rStyle w:val="Hyperlink"/>
              </w:rPr>
              <w:t>Financial Requirements</w:t>
            </w:r>
            <w:r>
              <w:rPr>
                <w:webHidden/>
              </w:rPr>
              <w:tab/>
            </w:r>
            <w:r>
              <w:rPr>
                <w:webHidden/>
              </w:rPr>
              <w:fldChar w:fldCharType="begin"/>
            </w:r>
            <w:r>
              <w:rPr>
                <w:webHidden/>
              </w:rPr>
              <w:instrText xml:space="preserve"> PAGEREF _Toc134542223 \h </w:instrText>
            </w:r>
            <w:r>
              <w:rPr>
                <w:webHidden/>
              </w:rPr>
            </w:r>
            <w:r>
              <w:rPr>
                <w:webHidden/>
              </w:rPr>
              <w:fldChar w:fldCharType="separate"/>
            </w:r>
            <w:r w:rsidR="00E449E3">
              <w:rPr>
                <w:webHidden/>
              </w:rPr>
              <w:t>4</w:t>
            </w:r>
            <w:r>
              <w:rPr>
                <w:webHidden/>
              </w:rPr>
              <w:fldChar w:fldCharType="end"/>
            </w:r>
          </w:hyperlink>
        </w:p>
        <w:p w14:paraId="70C1D836" w14:textId="4C867C13" w:rsidR="001171E8" w:rsidRDefault="001171E8">
          <w:pPr>
            <w:pStyle w:val="TOC1"/>
            <w:rPr>
              <w:rFonts w:eastAsiaTheme="minorEastAsia"/>
              <w:color w:val="auto"/>
              <w:kern w:val="0"/>
              <w:szCs w:val="22"/>
              <w:lang w:eastAsia="en-US"/>
            </w:rPr>
          </w:pPr>
          <w:hyperlink w:anchor="_Toc134542224" w:history="1">
            <w:r w:rsidRPr="00C0697F">
              <w:rPr>
                <w:rStyle w:val="Hyperlink"/>
              </w:rPr>
              <w:t>System Screen Shots (Bird Eye View)</w:t>
            </w:r>
            <w:r>
              <w:rPr>
                <w:webHidden/>
              </w:rPr>
              <w:tab/>
            </w:r>
            <w:r>
              <w:rPr>
                <w:webHidden/>
              </w:rPr>
              <w:fldChar w:fldCharType="begin"/>
            </w:r>
            <w:r>
              <w:rPr>
                <w:webHidden/>
              </w:rPr>
              <w:instrText xml:space="preserve"> PAGEREF _Toc134542224 \h </w:instrText>
            </w:r>
            <w:r>
              <w:rPr>
                <w:webHidden/>
              </w:rPr>
            </w:r>
            <w:r>
              <w:rPr>
                <w:webHidden/>
              </w:rPr>
              <w:fldChar w:fldCharType="separate"/>
            </w:r>
            <w:r w:rsidR="00E449E3">
              <w:rPr>
                <w:webHidden/>
              </w:rPr>
              <w:t>6</w:t>
            </w:r>
            <w:r>
              <w:rPr>
                <w:webHidden/>
              </w:rPr>
              <w:fldChar w:fldCharType="end"/>
            </w:r>
          </w:hyperlink>
        </w:p>
        <w:p w14:paraId="57907D63" w14:textId="2566E7FA" w:rsidR="001171E8" w:rsidRDefault="001171E8">
          <w:pPr>
            <w:pStyle w:val="TOC1"/>
            <w:rPr>
              <w:rFonts w:eastAsiaTheme="minorEastAsia"/>
              <w:color w:val="auto"/>
              <w:kern w:val="0"/>
              <w:szCs w:val="22"/>
              <w:lang w:eastAsia="en-US"/>
            </w:rPr>
          </w:pPr>
          <w:hyperlink w:anchor="_Toc134542225" w:history="1">
            <w:r w:rsidRPr="00C0697F">
              <w:rPr>
                <w:rStyle w:val="Hyperlink"/>
              </w:rPr>
              <w:t>Company Information</w:t>
            </w:r>
            <w:r>
              <w:rPr>
                <w:webHidden/>
              </w:rPr>
              <w:tab/>
            </w:r>
            <w:r>
              <w:rPr>
                <w:webHidden/>
              </w:rPr>
              <w:fldChar w:fldCharType="begin"/>
            </w:r>
            <w:r>
              <w:rPr>
                <w:webHidden/>
              </w:rPr>
              <w:instrText xml:space="preserve"> PAGEREF _Toc134542225 \h </w:instrText>
            </w:r>
            <w:r>
              <w:rPr>
                <w:webHidden/>
              </w:rPr>
            </w:r>
            <w:r>
              <w:rPr>
                <w:webHidden/>
              </w:rPr>
              <w:fldChar w:fldCharType="separate"/>
            </w:r>
            <w:r w:rsidR="00E449E3">
              <w:rPr>
                <w:webHidden/>
              </w:rPr>
              <w:t>7</w:t>
            </w:r>
            <w:r>
              <w:rPr>
                <w:webHidden/>
              </w:rPr>
              <w:fldChar w:fldCharType="end"/>
            </w:r>
          </w:hyperlink>
        </w:p>
        <w:p w14:paraId="2CF0373B" w14:textId="5D271CD9" w:rsidR="00EA4CA5" w:rsidRPr="003868BA" w:rsidRDefault="00D06532">
          <w:pPr>
            <w:rPr>
              <w:b/>
              <w:bCs/>
              <w:noProof/>
            </w:rPr>
            <w:sectPr w:rsidR="00EA4CA5" w:rsidRPr="003868BA">
              <w:headerReference w:type="default" r:id="rId11"/>
              <w:pgSz w:w="12240" w:h="15840" w:code="1"/>
              <w:pgMar w:top="2520" w:right="1555" w:bottom="1800" w:left="1555" w:header="864" w:footer="720" w:gutter="0"/>
              <w:pgNumType w:start="0"/>
              <w:cols w:space="720"/>
              <w:titlePg/>
              <w:docGrid w:linePitch="360"/>
            </w:sectPr>
          </w:pPr>
          <w:r>
            <w:fldChar w:fldCharType="end"/>
          </w:r>
        </w:p>
      </w:sdtContent>
    </w:sdt>
    <w:p w14:paraId="1683A156" w14:textId="3942CC38" w:rsidR="00EA4CA5" w:rsidRDefault="00826DC8">
      <w:pPr>
        <w:pStyle w:val="Heading1"/>
      </w:pPr>
      <w:bookmarkStart w:id="0" w:name="_Toc134542221"/>
      <w:r>
        <w:lastRenderedPageBreak/>
        <w:t xml:space="preserve">Why BARAZA </w:t>
      </w:r>
      <w:r w:rsidR="00922990">
        <w:t>SM</w:t>
      </w:r>
      <w:r>
        <w:t>S</w:t>
      </w:r>
      <w:bookmarkEnd w:id="0"/>
    </w:p>
    <w:p w14:paraId="52D11DFB" w14:textId="22E913D0" w:rsidR="00EA4CA5" w:rsidRDefault="00305D7F">
      <w:pPr>
        <w:pStyle w:val="Heading2"/>
      </w:pPr>
      <w:r>
        <w:t>S</w:t>
      </w:r>
      <w:r w:rsidR="004326AA">
        <w:t xml:space="preserve">tatement </w:t>
      </w:r>
      <w:r>
        <w:t>O</w:t>
      </w:r>
      <w:r w:rsidR="004326AA">
        <w:t xml:space="preserve">f a </w:t>
      </w:r>
      <w:r>
        <w:t>P</w:t>
      </w:r>
      <w:r w:rsidR="004326AA">
        <w:t>roblem</w:t>
      </w:r>
    </w:p>
    <w:p w14:paraId="0F481897" w14:textId="0DE55B46" w:rsidR="003130AE" w:rsidRDefault="003130AE" w:rsidP="00525106">
      <w:pPr>
        <w:jc w:val="both"/>
      </w:pPr>
      <w:r>
        <w:t xml:space="preserve">Up to the time of this proposal, as an experienced ICT System Management and Administration Officer, I have researched and came up with few but very critical business management problems that will require a </w:t>
      </w:r>
      <w:proofErr w:type="gramStart"/>
      <w:r>
        <w:t>new  scope</w:t>
      </w:r>
      <w:proofErr w:type="gramEnd"/>
      <w:r>
        <w:t xml:space="preserve"> and direction to not only solve the current problems, but also to simplify the traditional ways business has been managed.</w:t>
      </w:r>
    </w:p>
    <w:p w14:paraId="702949F8" w14:textId="20A78055" w:rsidR="00EA4CA5" w:rsidRDefault="003130AE" w:rsidP="00525106">
      <w:pPr>
        <w:jc w:val="both"/>
      </w:pPr>
      <w:r>
        <w:t xml:space="preserve">Currently,  </w:t>
      </w:r>
      <w:r w:rsidR="00410A16">
        <w:t xml:space="preserve">less than 10% of all small business in Tanzania have moved from using physical books to Software books (E-Systems), not only that Owners have not been educated but it is very expensive for the Business Owners to afford and rely on them, this is because those systems are from abroad, </w:t>
      </w:r>
      <w:r w:rsidR="00CA6BA5">
        <w:t>and they have e</w:t>
      </w:r>
      <w:r w:rsidR="00410A16">
        <w:t>xpensive</w:t>
      </w:r>
      <w:r w:rsidR="00CA6BA5">
        <w:t xml:space="preserve"> fees plus</w:t>
      </w:r>
      <w:r w:rsidR="00410A16">
        <w:t xml:space="preserve"> Customer cares, most important they do not serve the purpose as they are poorly designed and most of them are obsolete and can</w:t>
      </w:r>
      <w:r w:rsidR="00E017E8">
        <w:t xml:space="preserve"> no</w:t>
      </w:r>
      <w:r w:rsidR="00410A16">
        <w:t>t cope with</w:t>
      </w:r>
      <w:r w:rsidR="00CA6BA5">
        <w:t xml:space="preserve"> modern standards,</w:t>
      </w:r>
      <w:r w:rsidR="00410A16">
        <w:t xml:space="preserve"> local country laws, and more. </w:t>
      </w:r>
    </w:p>
    <w:p w14:paraId="54F30470" w14:textId="27A0B88E" w:rsidR="00E017E8" w:rsidRDefault="00E017E8" w:rsidP="00525106">
      <w:pPr>
        <w:jc w:val="both"/>
      </w:pPr>
      <w:r>
        <w:t>The rest of Businesses wishes to find and use e-system as my research concluded, but there is not yet a convincingly one that has been proven to serve the purpose, and win their trust and faith. This is for small businesses.</w:t>
      </w:r>
    </w:p>
    <w:p w14:paraId="5BD4FA66" w14:textId="64061093" w:rsidR="00E017E8" w:rsidRDefault="00E017E8" w:rsidP="00525106">
      <w:pPr>
        <w:jc w:val="both"/>
      </w:pPr>
      <w:r>
        <w:t>For the Mid-size business to large</w:t>
      </w:r>
      <w:r w:rsidR="008B6DA5">
        <w:t xml:space="preserve"> (Super Markets)</w:t>
      </w:r>
      <w:r>
        <w:t xml:space="preserve">, They do use imported system, but the big challenge is that they are not custom tailored to full fill their needs or demands, this makes them purchase huge system with expensive cost then end up using just fraction of its functionalities, not only that but in my research I found many </w:t>
      </w:r>
      <w:r w:rsidR="00757F0A">
        <w:t>M</w:t>
      </w:r>
      <w:r>
        <w:t>id-</w:t>
      </w:r>
      <w:r w:rsidR="00757F0A">
        <w:t>S</w:t>
      </w:r>
      <w:r>
        <w:t xml:space="preserve">ize business had to purchase </w:t>
      </w:r>
      <w:r w:rsidR="0024500D">
        <w:t>more than one</w:t>
      </w:r>
      <w:r>
        <w:t xml:space="preserve"> </w:t>
      </w:r>
      <w:r w:rsidR="0024500D">
        <w:t>expensive</w:t>
      </w:r>
      <w:r>
        <w:t xml:space="preserve"> system</w:t>
      </w:r>
      <w:r w:rsidR="0024500D">
        <w:t xml:space="preserve"> so that they can chop few functions from both of them and combine them together manually just</w:t>
      </w:r>
      <w:r w:rsidR="00757F0A">
        <w:t xml:space="preserve"> to </w:t>
      </w:r>
      <w:r w:rsidR="0024500D">
        <w:t xml:space="preserve"> full fill their requirements.</w:t>
      </w:r>
    </w:p>
    <w:p w14:paraId="2287675F" w14:textId="175CDEF4" w:rsidR="00AD5FF8" w:rsidRDefault="00AD5FF8" w:rsidP="00525106">
      <w:pPr>
        <w:jc w:val="both"/>
      </w:pPr>
      <w:r>
        <w:t xml:space="preserve">For example, One Owner purchased </w:t>
      </w:r>
      <w:proofErr w:type="gramStart"/>
      <w:r w:rsidR="00E9294C">
        <w:t>s</w:t>
      </w:r>
      <w:r>
        <w:t>ystem(</w:t>
      </w:r>
      <w:proofErr w:type="gramEnd"/>
      <w:r>
        <w:t>Software) to manage their business, but that particular system runs only offline, and therefore requires the following :-</w:t>
      </w:r>
    </w:p>
    <w:p w14:paraId="6DBFFA51" w14:textId="03FF2A32" w:rsidR="00AD5FF8" w:rsidRDefault="00AD5FF8" w:rsidP="00AD5FF8">
      <w:pPr>
        <w:pStyle w:val="ListParagraph"/>
        <w:numPr>
          <w:ilvl w:val="0"/>
          <w:numId w:val="24"/>
        </w:numPr>
        <w:jc w:val="both"/>
      </w:pPr>
      <w:r>
        <w:t>Server Computer</w:t>
      </w:r>
      <w:r w:rsidR="00F90358">
        <w:t xml:space="preserve"> to centralize resources of the system</w:t>
      </w:r>
    </w:p>
    <w:p w14:paraId="4BC6A691" w14:textId="0FE5F7C6" w:rsidR="00AD5FF8" w:rsidRDefault="00AD5FF8" w:rsidP="00AD5FF8">
      <w:pPr>
        <w:pStyle w:val="ListParagraph"/>
        <w:numPr>
          <w:ilvl w:val="0"/>
          <w:numId w:val="24"/>
        </w:numPr>
        <w:jc w:val="both"/>
      </w:pPr>
      <w:r>
        <w:t>Server Applications (Server OS)</w:t>
      </w:r>
      <w:r w:rsidR="00F90358">
        <w:t xml:space="preserve"> to locally host a system</w:t>
      </w:r>
    </w:p>
    <w:p w14:paraId="09A7506D" w14:textId="1F6EEE5A" w:rsidR="00AD5FF8" w:rsidRDefault="00AD5FF8" w:rsidP="00AD5FF8">
      <w:pPr>
        <w:pStyle w:val="ListParagraph"/>
        <w:numPr>
          <w:ilvl w:val="0"/>
          <w:numId w:val="24"/>
        </w:numPr>
        <w:jc w:val="both"/>
      </w:pPr>
      <w:r>
        <w:t>Networking devices (Routers and switches)</w:t>
      </w:r>
      <w:r w:rsidR="00F90358">
        <w:t xml:space="preserve"> to locally connect computer</w:t>
      </w:r>
    </w:p>
    <w:p w14:paraId="7DBAAC76" w14:textId="3AF1B8CA" w:rsidR="00F90358" w:rsidRDefault="00F90358" w:rsidP="00AD5FF8">
      <w:pPr>
        <w:pStyle w:val="ListParagraph"/>
        <w:numPr>
          <w:ilvl w:val="0"/>
          <w:numId w:val="24"/>
        </w:numPr>
        <w:jc w:val="both"/>
      </w:pPr>
      <w:r>
        <w:t>Purchase a secondary system to auto send report, or use public way such as e-mails for reports.</w:t>
      </w:r>
    </w:p>
    <w:p w14:paraId="664ADF3E" w14:textId="56ACE35B" w:rsidR="00F90358" w:rsidRDefault="00F90358" w:rsidP="00AD5FF8">
      <w:pPr>
        <w:pStyle w:val="ListParagraph"/>
        <w:numPr>
          <w:ilvl w:val="0"/>
          <w:numId w:val="24"/>
        </w:numPr>
        <w:jc w:val="both"/>
      </w:pPr>
      <w:r>
        <w:t>Purchase secondary storages for data backups.</w:t>
      </w:r>
    </w:p>
    <w:p w14:paraId="39280A03" w14:textId="6F026660" w:rsidR="00AD5FF8" w:rsidRDefault="00AD5FF8" w:rsidP="00AD5FF8">
      <w:pPr>
        <w:pStyle w:val="ListParagraph"/>
        <w:numPr>
          <w:ilvl w:val="0"/>
          <w:numId w:val="24"/>
        </w:numPr>
        <w:jc w:val="both"/>
      </w:pPr>
      <w:r>
        <w:t>ICT Officer (Employee)</w:t>
      </w:r>
      <w:r w:rsidR="00F90358">
        <w:t xml:space="preserve"> to manage</w:t>
      </w:r>
    </w:p>
    <w:p w14:paraId="4A1E6324" w14:textId="29700FFA" w:rsidR="00F90358" w:rsidRDefault="00F90358" w:rsidP="00F90358">
      <w:pPr>
        <w:jc w:val="both"/>
      </w:pPr>
      <w:r>
        <w:t>Those above are old and expensive way of managing modern type business, they are obsolete. BARAZA BIS is coming with a solution to remove all those expenses and make a service available to any size of a business from very small size to large business.</w:t>
      </w:r>
    </w:p>
    <w:p w14:paraId="4B21C1A3" w14:textId="77777777" w:rsidR="00F90358" w:rsidRDefault="00F90358" w:rsidP="00F90358">
      <w:pPr>
        <w:jc w:val="both"/>
      </w:pPr>
    </w:p>
    <w:p w14:paraId="7B07B177" w14:textId="55908023" w:rsidR="00EA4CA5" w:rsidRDefault="00305D7F">
      <w:pPr>
        <w:pStyle w:val="Heading2"/>
      </w:pPr>
      <w:r>
        <w:lastRenderedPageBreak/>
        <w:t xml:space="preserve">What Baraza </w:t>
      </w:r>
      <w:r w:rsidR="008B6DA5">
        <w:t>Sm</w:t>
      </w:r>
      <w:r>
        <w:t>S Will Do</w:t>
      </w:r>
    </w:p>
    <w:p w14:paraId="71302487" w14:textId="6F5A6036" w:rsidR="00EA4CA5" w:rsidRDefault="00F90358" w:rsidP="00173ED0">
      <w:pPr>
        <w:jc w:val="both"/>
      </w:pPr>
      <w:r>
        <w:t>Baraza BIS will be hosted directly with an online server, and therefore</w:t>
      </w:r>
      <w:r w:rsidR="00173ED0">
        <w:t xml:space="preserve"> removing all the trouble and expenses from the Business </w:t>
      </w:r>
      <w:proofErr w:type="gramStart"/>
      <w:r w:rsidR="00173ED0">
        <w:t>owner,  This</w:t>
      </w:r>
      <w:proofErr w:type="gramEnd"/>
      <w:r w:rsidR="00173ED0">
        <w:t xml:space="preserve"> secures business information and make them available to the owner and permitted ones 24 </w:t>
      </w:r>
      <w:proofErr w:type="spellStart"/>
      <w:r w:rsidR="00173ED0">
        <w:t>hrs</w:t>
      </w:r>
      <w:proofErr w:type="spellEnd"/>
      <w:r w:rsidR="00173ED0">
        <w:t xml:space="preserve">/7 days a week, and accessible from your hand at any point in the world effortlessly. </w:t>
      </w:r>
    </w:p>
    <w:p w14:paraId="7929DA49" w14:textId="57C68B4C" w:rsidR="00970495" w:rsidRDefault="00970495" w:rsidP="00173ED0">
      <w:pPr>
        <w:jc w:val="both"/>
      </w:pPr>
      <w:r>
        <w:t xml:space="preserve">Application is structured to meet local country needs, and there is a room of more customizations depends on User requirements, not only that but also Customer support with a language we understand in 24 </w:t>
      </w:r>
      <w:proofErr w:type="spellStart"/>
      <w:r>
        <w:t>hr</w:t>
      </w:r>
      <w:proofErr w:type="spellEnd"/>
      <w:r>
        <w:t xml:space="preserve"> / 7 days.</w:t>
      </w:r>
    </w:p>
    <w:p w14:paraId="76DAC6DC" w14:textId="695442F0" w:rsidR="00970495" w:rsidRDefault="00970495" w:rsidP="00173ED0">
      <w:pPr>
        <w:jc w:val="both"/>
      </w:pPr>
      <w:r>
        <w:t>BARAZA BIS will be of a form of Subscription system, that is Customers will pay</w:t>
      </w:r>
      <w:r w:rsidR="00626B23">
        <w:t xml:space="preserve"> monthly (pre-paid, </w:t>
      </w:r>
      <w:proofErr w:type="spellStart"/>
      <w:r w:rsidR="00626B23">
        <w:t>post paid</w:t>
      </w:r>
      <w:proofErr w:type="spellEnd"/>
      <w:r w:rsidR="00626B23">
        <w:t>) both options will be available.</w:t>
      </w:r>
    </w:p>
    <w:p w14:paraId="6098E9AC" w14:textId="0CE1482D" w:rsidR="00FC30E8" w:rsidRDefault="00FC30E8" w:rsidP="00173ED0">
      <w:pPr>
        <w:jc w:val="both"/>
      </w:pPr>
      <w:r>
        <w:t>The purpose of the system is to solve explained problems, but at affordable price with tested competitive performance and covering a minimum of 1000 new customers subscribed a year.</w:t>
      </w:r>
    </w:p>
    <w:p w14:paraId="5EF64A73" w14:textId="22C6D8F1" w:rsidR="00EA4CA5" w:rsidRDefault="00305D7F">
      <w:pPr>
        <w:pStyle w:val="Heading2"/>
      </w:pPr>
      <w:r>
        <w:t>F</w:t>
      </w:r>
      <w:r w:rsidR="00FC30E8">
        <w:t xml:space="preserve">ee / </w:t>
      </w:r>
      <w:r>
        <w:t>P</w:t>
      </w:r>
      <w:r w:rsidR="00FC30E8">
        <w:t>ayments</w:t>
      </w:r>
      <w:r w:rsidR="00E879D9">
        <w:t xml:space="preserve"> / SUBSCRIPTION</w:t>
      </w:r>
      <w:r w:rsidR="00FC30E8">
        <w:t xml:space="preserve"> </w:t>
      </w:r>
      <w:r>
        <w:t>R</w:t>
      </w:r>
      <w:r w:rsidR="00FC30E8">
        <w:t xml:space="preserve">esearched </w:t>
      </w:r>
      <w:r>
        <w:t>P</w:t>
      </w:r>
      <w:r w:rsidR="00FC30E8">
        <w:t>lan</w:t>
      </w:r>
    </w:p>
    <w:p w14:paraId="2992FDE9" w14:textId="0E9A8827" w:rsidR="00EA4CA5" w:rsidRDefault="00FC30E8">
      <w:r>
        <w:t xml:space="preserve">With my research, small business are willing to pay a range </w:t>
      </w:r>
      <w:proofErr w:type="gramStart"/>
      <w:r>
        <w:t xml:space="preserve">of </w:t>
      </w:r>
      <w:r w:rsidR="00B60936">
        <w:t xml:space="preserve"> </w:t>
      </w:r>
      <w:r>
        <w:t>8,000</w:t>
      </w:r>
      <w:proofErr w:type="gramEnd"/>
      <w:r>
        <w:t>/- to 12,000/- a month for a</w:t>
      </w:r>
      <w:r w:rsidR="00906C3E">
        <w:t xml:space="preserve"> contract of 1 year if system meets their requirements.</w:t>
      </w:r>
    </w:p>
    <w:p w14:paraId="4E85ACED" w14:textId="6A4DA575" w:rsidR="00906C3E" w:rsidRDefault="00906C3E">
      <w:r>
        <w:t xml:space="preserve">On average of 10,000/- </w:t>
      </w:r>
      <w:proofErr w:type="spellStart"/>
      <w:r>
        <w:t>Tsh</w:t>
      </w:r>
      <w:proofErr w:type="spellEnd"/>
      <w:r>
        <w:t xml:space="preserve"> a moth for 1 Year per one customer is 120,000/- per year contract, target is 1,000 customer subscription per year which sums up to 120,000,000/- per year at minimum.</w:t>
      </w:r>
    </w:p>
    <w:p w14:paraId="0723AF36" w14:textId="607D0BF9" w:rsidR="00EA4CA5" w:rsidRDefault="00906C3E">
      <w:pPr>
        <w:pStyle w:val="Heading2"/>
      </w:pPr>
      <w:r>
        <w:t>More Positives</w:t>
      </w:r>
    </w:p>
    <w:p w14:paraId="7F055CBE" w14:textId="2A582732" w:rsidR="00EA4CA5" w:rsidRDefault="00906C3E">
      <w:r>
        <w:t xml:space="preserve">Not only BARAZA BIS will solve business problems, but also will create more employments opportunity </w:t>
      </w:r>
      <w:proofErr w:type="gramStart"/>
      <w:r>
        <w:t>as  I</w:t>
      </w:r>
      <w:proofErr w:type="gramEnd"/>
      <w:r>
        <w:t xml:space="preserve"> vision the need of more Technicians at least one in every region in Tanzania, this is to get close to our subscribers as possible for providing education, marketing, any inquiry and more research. </w:t>
      </w:r>
    </w:p>
    <w:p w14:paraId="0BC3D2B9" w14:textId="4E0E32C3" w:rsidR="00EA4CA5" w:rsidRDefault="009F56F2">
      <w:pPr>
        <w:pStyle w:val="Signature"/>
      </w:pPr>
      <w:r>
        <w:t>Razack R. Baraza</w:t>
      </w:r>
      <w:r w:rsidR="00D06532">
        <w:br/>
      </w:r>
      <w:r>
        <w:t>DROPCODE C.</w:t>
      </w:r>
      <w:proofErr w:type="gramStart"/>
      <w:r>
        <w:t>E.O</w:t>
      </w:r>
      <w:proofErr w:type="gramEnd"/>
      <w:r w:rsidR="00D06532">
        <w:br/>
      </w:r>
      <w:sdt>
        <w:sdtPr>
          <w:alias w:val="Click arrow to select a date"/>
          <w:tag w:val="Click arrow to select a date"/>
          <w:id w:val="-405455016"/>
          <w:placeholder>
            <w:docPart w:val="363DC7BCFCFF43C998F5F463E5AA54A1"/>
          </w:placeholder>
          <w:date w:fullDate="2023-05-09T00:00:00Z">
            <w:dateFormat w:val="MMMM d, yyyy"/>
            <w:lid w:val="en-US"/>
            <w:storeMappedDataAs w:val="dateTime"/>
            <w:calendar w:val="gregorian"/>
          </w:date>
        </w:sdtPr>
        <w:sdtEndPr/>
        <w:sdtContent>
          <w:r>
            <w:t>May 9, 2023</w:t>
          </w:r>
        </w:sdtContent>
      </w:sdt>
    </w:p>
    <w:p w14:paraId="11BE375D" w14:textId="495E9A11" w:rsidR="00A221A7" w:rsidRDefault="00A221A7">
      <w:pPr>
        <w:pStyle w:val="Signature"/>
      </w:pPr>
    </w:p>
    <w:p w14:paraId="4D494941" w14:textId="56F15BBB" w:rsidR="00A221A7" w:rsidRDefault="00A221A7">
      <w:pPr>
        <w:pStyle w:val="Signature"/>
      </w:pPr>
    </w:p>
    <w:p w14:paraId="360D8FE2" w14:textId="6AC54BE4" w:rsidR="00A221A7" w:rsidRDefault="00A221A7" w:rsidP="00A221A7">
      <w:pPr>
        <w:pStyle w:val="Heading1"/>
      </w:pPr>
      <w:bookmarkStart w:id="1" w:name="_Toc134542222"/>
      <w:r>
        <w:lastRenderedPageBreak/>
        <w:t>System Functionalities</w:t>
      </w:r>
      <w:bookmarkEnd w:id="1"/>
    </w:p>
    <w:p w14:paraId="4155A8C5" w14:textId="0652467F" w:rsidR="00A221A7" w:rsidRDefault="00A221A7" w:rsidP="00A221A7">
      <w:pPr>
        <w:pStyle w:val="Heading2"/>
        <w:rPr>
          <w:rFonts w:asciiTheme="minorHAnsi" w:eastAsiaTheme="minorEastAsia" w:hAnsiTheme="minorHAnsi" w:cstheme="minorBidi"/>
          <w:sz w:val="22"/>
          <w:szCs w:val="22"/>
        </w:rPr>
      </w:pPr>
      <w:r>
        <w:t xml:space="preserve">Stock </w:t>
      </w:r>
      <w:r w:rsidR="00361271">
        <w:t>Management</w:t>
      </w:r>
    </w:p>
    <w:p w14:paraId="0E386BFB" w14:textId="4D7748AD" w:rsidR="00A221A7" w:rsidRDefault="00A221A7" w:rsidP="00A221A7">
      <w:pPr>
        <w:pStyle w:val="ListBullet"/>
      </w:pPr>
      <w:r>
        <w:t>Add / Create Items / Products</w:t>
      </w:r>
    </w:p>
    <w:p w14:paraId="742C010B" w14:textId="7B418B71" w:rsidR="00A221A7" w:rsidRDefault="00A221A7" w:rsidP="00A221A7">
      <w:pPr>
        <w:pStyle w:val="ListBullet"/>
      </w:pPr>
      <w:r>
        <w:t>Add / Create</w:t>
      </w:r>
      <w:r>
        <w:t xml:space="preserve"> Category of Items</w:t>
      </w:r>
    </w:p>
    <w:p w14:paraId="1C8F651D" w14:textId="251D0836" w:rsidR="00A221A7" w:rsidRDefault="00A221A7" w:rsidP="00A221A7">
      <w:pPr>
        <w:pStyle w:val="ListBullet"/>
      </w:pPr>
      <w:r>
        <w:t>Add / Create</w:t>
      </w:r>
      <w:r>
        <w:t xml:space="preserve"> Brands of items</w:t>
      </w:r>
    </w:p>
    <w:p w14:paraId="65D0C24D" w14:textId="50B01874" w:rsidR="00CD2F3E" w:rsidRDefault="00CD2F3E" w:rsidP="00A221A7">
      <w:pPr>
        <w:pStyle w:val="ListBullet"/>
      </w:pPr>
      <w:r>
        <w:t>Add / Create GRN / Receipts to the system from suppliers</w:t>
      </w:r>
    </w:p>
    <w:p w14:paraId="0EA6F508" w14:textId="1D673B26" w:rsidR="00E82347" w:rsidRDefault="00E82347" w:rsidP="00A221A7">
      <w:pPr>
        <w:pStyle w:val="ListBullet"/>
      </w:pPr>
      <w:r>
        <w:t>Stock Adjustments (</w:t>
      </w:r>
      <w:proofErr w:type="spellStart"/>
      <w:proofErr w:type="gramStart"/>
      <w:r>
        <w:t>eg</w:t>
      </w:r>
      <w:proofErr w:type="spellEnd"/>
      <w:proofErr w:type="gramEnd"/>
      <w:r>
        <w:t xml:space="preserve"> expired items removal, </w:t>
      </w:r>
      <w:proofErr w:type="spellStart"/>
      <w:r>
        <w:t>etc</w:t>
      </w:r>
      <w:proofErr w:type="spellEnd"/>
      <w:r>
        <w:t>)</w:t>
      </w:r>
    </w:p>
    <w:p w14:paraId="1C54DF72" w14:textId="1A49E96D" w:rsidR="00361271" w:rsidRDefault="00361271" w:rsidP="00A221A7">
      <w:pPr>
        <w:pStyle w:val="ListBullet"/>
      </w:pPr>
      <w:r>
        <w:t>Transfer stock from One Business branch to another</w:t>
      </w:r>
    </w:p>
    <w:p w14:paraId="52D9A25C" w14:textId="0C6D8925" w:rsidR="00CD2F3E" w:rsidRDefault="00CD2F3E" w:rsidP="00A221A7">
      <w:pPr>
        <w:pStyle w:val="ListBullet"/>
      </w:pPr>
      <w:r>
        <w:t>Register Suppliers</w:t>
      </w:r>
    </w:p>
    <w:p w14:paraId="6132F8AD" w14:textId="499BF511" w:rsidR="00361271" w:rsidRDefault="00361271" w:rsidP="00A221A7">
      <w:pPr>
        <w:pStyle w:val="ListBullet"/>
      </w:pPr>
      <w:r>
        <w:t>Store Stock reports</w:t>
      </w:r>
    </w:p>
    <w:p w14:paraId="634EE41C" w14:textId="047399C9" w:rsidR="00A221A7" w:rsidRDefault="00E82347" w:rsidP="00A221A7">
      <w:pPr>
        <w:pStyle w:val="Heading2"/>
      </w:pPr>
      <w:r>
        <w:t>Sales Management</w:t>
      </w:r>
    </w:p>
    <w:p w14:paraId="64920194" w14:textId="166C3814" w:rsidR="00A221A7" w:rsidRDefault="00E82347" w:rsidP="00A221A7">
      <w:pPr>
        <w:pStyle w:val="ListBullet"/>
      </w:pPr>
      <w:r>
        <w:t xml:space="preserve">Point of Sale </w:t>
      </w:r>
      <w:proofErr w:type="gramStart"/>
      <w:r>
        <w:t>Form(</w:t>
      </w:r>
      <w:proofErr w:type="gramEnd"/>
      <w:r>
        <w:t>Interface For selling product)</w:t>
      </w:r>
    </w:p>
    <w:p w14:paraId="28635596" w14:textId="3F51B58F" w:rsidR="00E82347" w:rsidRDefault="00E82347" w:rsidP="00A221A7">
      <w:pPr>
        <w:pStyle w:val="ListBullet"/>
      </w:pPr>
      <w:r>
        <w:t>Price Changing options (</w:t>
      </w:r>
      <w:proofErr w:type="spellStart"/>
      <w:proofErr w:type="gramStart"/>
      <w:r>
        <w:t>eg</w:t>
      </w:r>
      <w:proofErr w:type="spellEnd"/>
      <w:proofErr w:type="gramEnd"/>
      <w:r>
        <w:t xml:space="preserve"> discounts, special offers </w:t>
      </w:r>
      <w:proofErr w:type="spellStart"/>
      <w:r>
        <w:t>etc</w:t>
      </w:r>
      <w:proofErr w:type="spellEnd"/>
      <w:r>
        <w:t>)</w:t>
      </w:r>
    </w:p>
    <w:p w14:paraId="3CAEF3E2" w14:textId="60D2A76A" w:rsidR="00361271" w:rsidRDefault="00361271" w:rsidP="00A221A7">
      <w:pPr>
        <w:pStyle w:val="ListBullet"/>
      </w:pPr>
      <w:r>
        <w:t xml:space="preserve">Store sales reports </w:t>
      </w:r>
    </w:p>
    <w:p w14:paraId="2DF39DBD" w14:textId="23C9C5F7" w:rsidR="00A221A7" w:rsidRDefault="00B428C3" w:rsidP="00A221A7">
      <w:pPr>
        <w:pStyle w:val="Heading2"/>
      </w:pPr>
      <w:r>
        <w:t xml:space="preserve">System </w:t>
      </w:r>
      <w:proofErr w:type="gramStart"/>
      <w:r>
        <w:t>Users</w:t>
      </w:r>
      <w:proofErr w:type="gramEnd"/>
      <w:r>
        <w:t xml:space="preserve"> Management</w:t>
      </w:r>
    </w:p>
    <w:p w14:paraId="75F71833" w14:textId="39EDB2D3" w:rsidR="00A221A7" w:rsidRDefault="00B428C3" w:rsidP="00A221A7">
      <w:pPr>
        <w:pStyle w:val="ListBullet"/>
      </w:pPr>
      <w:r>
        <w:t>Add New Users, this done by Owner</w:t>
      </w:r>
    </w:p>
    <w:p w14:paraId="6EF21587" w14:textId="43FD4FA7" w:rsidR="00B428C3" w:rsidRDefault="00B428C3" w:rsidP="00A221A7">
      <w:pPr>
        <w:pStyle w:val="ListBullet"/>
      </w:pPr>
      <w:r>
        <w:t>Provide access privileges to user (Owner, Admin, Cashier, Supervisor, manager, Store keeper or else)</w:t>
      </w:r>
    </w:p>
    <w:p w14:paraId="67E5A317" w14:textId="7C375C41" w:rsidR="00B428C3" w:rsidRDefault="00B428C3" w:rsidP="00A221A7">
      <w:pPr>
        <w:pStyle w:val="ListBullet"/>
      </w:pPr>
      <w:r>
        <w:t xml:space="preserve">Keep track of every user action inside a system such as (Who sold what, adjustments </w:t>
      </w:r>
      <w:proofErr w:type="spellStart"/>
      <w:r>
        <w:t>etc</w:t>
      </w:r>
      <w:proofErr w:type="spellEnd"/>
      <w:r>
        <w:t>)</w:t>
      </w:r>
    </w:p>
    <w:p w14:paraId="244AF4F7" w14:textId="52FF5079" w:rsidR="00A221A7" w:rsidRDefault="00B428C3" w:rsidP="00A221A7">
      <w:pPr>
        <w:pStyle w:val="Heading2"/>
      </w:pPr>
      <w:r>
        <w:t>Report Management</w:t>
      </w:r>
    </w:p>
    <w:p w14:paraId="6AA45C07" w14:textId="6008DEF0" w:rsidR="00A221A7" w:rsidRDefault="0055674D" w:rsidP="00A221A7">
      <w:pPr>
        <w:pStyle w:val="ListBullet"/>
      </w:pPr>
      <w:r>
        <w:t>Daily, Monthly, Weekly or any custom time interval reports</w:t>
      </w:r>
    </w:p>
    <w:p w14:paraId="7186EB96" w14:textId="794307B2" w:rsidR="0055674D" w:rsidRDefault="0055674D" w:rsidP="00A221A7">
      <w:pPr>
        <w:pStyle w:val="ListBullet"/>
      </w:pPr>
      <w:r>
        <w:t xml:space="preserve">Fast selling and </w:t>
      </w:r>
      <w:proofErr w:type="gramStart"/>
      <w:r>
        <w:t>slow moving</w:t>
      </w:r>
      <w:proofErr w:type="gramEnd"/>
      <w:r>
        <w:t xml:space="preserve"> items reports</w:t>
      </w:r>
    </w:p>
    <w:p w14:paraId="1B8B2609" w14:textId="5ACAC939" w:rsidR="0055674D" w:rsidRDefault="0055674D" w:rsidP="00A221A7">
      <w:pPr>
        <w:pStyle w:val="ListBullet"/>
      </w:pPr>
      <w:r>
        <w:t>Item expiry reports</w:t>
      </w:r>
    </w:p>
    <w:p w14:paraId="309675B0" w14:textId="61E7A740" w:rsidR="0055674D" w:rsidRDefault="0055674D" w:rsidP="00A221A7">
      <w:pPr>
        <w:pStyle w:val="ListBullet"/>
      </w:pPr>
      <w:r>
        <w:t>User Performance report</w:t>
      </w:r>
    </w:p>
    <w:p w14:paraId="1FD9CC76" w14:textId="6F9F9D50" w:rsidR="0055674D" w:rsidRDefault="0055674D" w:rsidP="00A221A7">
      <w:pPr>
        <w:pStyle w:val="ListBullet"/>
      </w:pPr>
      <w:r>
        <w:t>AI generated report per year based on what timeline items sold in a fast pace and which exactly was leading product</w:t>
      </w:r>
    </w:p>
    <w:p w14:paraId="5963072A" w14:textId="17A0B68F" w:rsidR="0055674D" w:rsidRDefault="0055674D" w:rsidP="00A221A7">
      <w:pPr>
        <w:pStyle w:val="ListBullet"/>
      </w:pPr>
      <w:r>
        <w:t>Profit and loss reports and more</w:t>
      </w:r>
    </w:p>
    <w:p w14:paraId="04590A46" w14:textId="77777777" w:rsidR="00A221A7" w:rsidRDefault="00A221A7">
      <w:pPr>
        <w:pStyle w:val="Signature"/>
      </w:pPr>
    </w:p>
    <w:p w14:paraId="115B2BCA" w14:textId="22A0F06B" w:rsidR="00EA4CA5" w:rsidRDefault="00D06532">
      <w:pPr>
        <w:pStyle w:val="Heading1"/>
      </w:pPr>
      <w:bookmarkStart w:id="2" w:name="_Toc134542223"/>
      <w:r>
        <w:lastRenderedPageBreak/>
        <w:t xml:space="preserve">Financial </w:t>
      </w:r>
      <w:r w:rsidR="00167038">
        <w:t>Requirements</w:t>
      </w:r>
      <w:bookmarkEnd w:id="2"/>
    </w:p>
    <w:p w14:paraId="71AB971B" w14:textId="5A0B142C" w:rsidR="00EA4CA5" w:rsidRDefault="00167038">
      <w:pPr>
        <w:pStyle w:val="Heading2"/>
        <w:rPr>
          <w:rFonts w:asciiTheme="minorHAnsi" w:eastAsiaTheme="minorEastAsia" w:hAnsiTheme="minorHAnsi" w:cstheme="minorBidi"/>
          <w:sz w:val="22"/>
          <w:szCs w:val="22"/>
        </w:rPr>
      </w:pPr>
      <w:r>
        <w:t>Hosting Services (Cloud)</w:t>
      </w:r>
    </w:p>
    <w:p w14:paraId="5ED0E5E3" w14:textId="1DBBF19A" w:rsidR="00EA4CA5" w:rsidRDefault="00167038">
      <w:pPr>
        <w:pStyle w:val="ListBullet"/>
      </w:pPr>
      <w:r>
        <w:t>Payment For Microsoft Store (MS STORE)</w:t>
      </w:r>
    </w:p>
    <w:p w14:paraId="4E3056D1" w14:textId="7C17F309" w:rsidR="00BB5EAF" w:rsidRDefault="00BB5EAF" w:rsidP="00BB5EAF">
      <w:pPr>
        <w:pStyle w:val="ListBullet"/>
      </w:pPr>
      <w:r>
        <w:t>Payment For Azure Store (MS Azure)</w:t>
      </w:r>
    </w:p>
    <w:p w14:paraId="7B1767F2" w14:textId="4293F6DA" w:rsidR="00167038" w:rsidRDefault="00167038" w:rsidP="00167038">
      <w:pPr>
        <w:pStyle w:val="ListBullet"/>
      </w:pPr>
      <w:r>
        <w:t>Payment For Apple Store (IOS)</w:t>
      </w:r>
    </w:p>
    <w:p w14:paraId="1B60CAB0" w14:textId="22BF42B2" w:rsidR="00167038" w:rsidRDefault="00167038" w:rsidP="00167038">
      <w:pPr>
        <w:pStyle w:val="ListBullet"/>
      </w:pPr>
      <w:r>
        <w:t>Payment For Google Store (ANDROID)</w:t>
      </w:r>
    </w:p>
    <w:p w14:paraId="3EBC639E" w14:textId="60CCC0A6" w:rsidR="00EA4CA5" w:rsidRDefault="009C2396">
      <w:pPr>
        <w:pStyle w:val="Heading2"/>
      </w:pPr>
      <w:r>
        <w:t>Hardware Purchases</w:t>
      </w:r>
    </w:p>
    <w:p w14:paraId="5C467EB0" w14:textId="5A327511" w:rsidR="00EA4CA5" w:rsidRDefault="005141D2">
      <w:pPr>
        <w:pStyle w:val="ListBullet"/>
      </w:pPr>
      <w:r>
        <w:t>2</w:t>
      </w:r>
      <w:r w:rsidR="009C2396">
        <w:t xml:space="preserve"> Monitors HP M27fw</w:t>
      </w:r>
    </w:p>
    <w:p w14:paraId="1776FB0F" w14:textId="45CE8108" w:rsidR="00EA4CA5" w:rsidRDefault="009C2396">
      <w:pPr>
        <w:pStyle w:val="ListBullet"/>
      </w:pPr>
      <w:r>
        <w:t>1 Mac Book Pro 2022</w:t>
      </w:r>
    </w:p>
    <w:p w14:paraId="4A8A2F1D" w14:textId="3FF8278A" w:rsidR="00EA4CA5" w:rsidRDefault="00CA7948">
      <w:pPr>
        <w:pStyle w:val="ListBullet"/>
      </w:pPr>
      <w:r>
        <w:t xml:space="preserve">1 </w:t>
      </w:r>
      <w:r w:rsidR="009C2396">
        <w:t>POS</w:t>
      </w:r>
    </w:p>
    <w:p w14:paraId="00F27E78" w14:textId="7756B446" w:rsidR="009C2396" w:rsidRDefault="00CA7948">
      <w:pPr>
        <w:pStyle w:val="ListBullet"/>
      </w:pPr>
      <w:r>
        <w:t xml:space="preserve">1 </w:t>
      </w:r>
      <w:r w:rsidR="009C2396">
        <w:t>THERMAL PRINTER (EFD)</w:t>
      </w:r>
    </w:p>
    <w:p w14:paraId="16B128F9" w14:textId="6FCB85D6" w:rsidR="009C2396" w:rsidRDefault="00CA7948">
      <w:pPr>
        <w:pStyle w:val="ListBullet"/>
      </w:pPr>
      <w:r>
        <w:t xml:space="preserve">1 </w:t>
      </w:r>
      <w:r w:rsidR="009C2396">
        <w:t>BARCODE PRINTER</w:t>
      </w:r>
    </w:p>
    <w:p w14:paraId="3D6887C6" w14:textId="2C642B06" w:rsidR="00766AD2" w:rsidRDefault="005141D2" w:rsidP="00766AD2">
      <w:pPr>
        <w:pStyle w:val="ListBullet"/>
      </w:pPr>
      <w:r>
        <w:t xml:space="preserve">1 </w:t>
      </w:r>
      <w:r w:rsidR="009C2396">
        <w:t>BARCODE AND QR SCANNER</w:t>
      </w:r>
    </w:p>
    <w:p w14:paraId="3667D4D3" w14:textId="78ADE9C7" w:rsidR="00766AD2" w:rsidRDefault="00766AD2" w:rsidP="00766AD2">
      <w:pPr>
        <w:pStyle w:val="Heading2"/>
      </w:pPr>
      <w:r>
        <w:t>Office</w:t>
      </w:r>
      <w:r w:rsidR="00F627D9">
        <w:t xml:space="preserve"> and</w:t>
      </w:r>
      <w:r>
        <w:t xml:space="preserve"> Accomodation</w:t>
      </w:r>
    </w:p>
    <w:p w14:paraId="59AEFBEC" w14:textId="5E43E6A5" w:rsidR="009E1F0C" w:rsidRDefault="009E1F0C" w:rsidP="00766AD2">
      <w:pPr>
        <w:pStyle w:val="ListBullet"/>
      </w:pPr>
      <w:r>
        <w:t>System Registration and License</w:t>
      </w:r>
    </w:p>
    <w:p w14:paraId="485C6A6F" w14:textId="63889363" w:rsidR="00766AD2" w:rsidRDefault="00766AD2" w:rsidP="00766AD2">
      <w:pPr>
        <w:pStyle w:val="ListBullet"/>
      </w:pPr>
      <w:r>
        <w:t>Startup rent</w:t>
      </w:r>
    </w:p>
    <w:p w14:paraId="629983F2" w14:textId="42EE6537" w:rsidR="00766AD2" w:rsidRDefault="00766AD2" w:rsidP="00766AD2">
      <w:pPr>
        <w:pStyle w:val="ListBullet"/>
      </w:pPr>
      <w:r>
        <w:t>Office Furniture</w:t>
      </w:r>
    </w:p>
    <w:p w14:paraId="304BDFE1" w14:textId="6A9F34C4" w:rsidR="009029A0" w:rsidRDefault="00F627D9" w:rsidP="009029A0">
      <w:pPr>
        <w:pStyle w:val="ListBullet"/>
      </w:pPr>
      <w:r>
        <w:t>Office Accessories</w:t>
      </w:r>
    </w:p>
    <w:p w14:paraId="67CA9E53" w14:textId="021904A0" w:rsidR="009029A0" w:rsidRDefault="009029A0" w:rsidP="009029A0">
      <w:pPr>
        <w:pStyle w:val="Heading2"/>
      </w:pPr>
      <w:r>
        <w:t>Marketing &amp; Education</w:t>
      </w:r>
    </w:p>
    <w:p w14:paraId="343EC9A5" w14:textId="3E8F4B12" w:rsidR="009029A0" w:rsidRDefault="00E1680C" w:rsidP="009029A0">
      <w:pPr>
        <w:pStyle w:val="ListBullet"/>
      </w:pPr>
      <w:r>
        <w:t>Digital Media and Free lancing</w:t>
      </w:r>
    </w:p>
    <w:p w14:paraId="1A3FB9B3" w14:textId="19C3B86F" w:rsidR="00E1680C" w:rsidRDefault="00E1680C" w:rsidP="00E1680C">
      <w:pPr>
        <w:pStyle w:val="ListBullet"/>
        <w:numPr>
          <w:ilvl w:val="0"/>
          <w:numId w:val="0"/>
        </w:numPr>
        <w:ind w:left="360"/>
      </w:pPr>
    </w:p>
    <w:p w14:paraId="04873AD7" w14:textId="52E90CA4" w:rsidR="00E1680C" w:rsidRDefault="00E1680C" w:rsidP="00E1680C">
      <w:pPr>
        <w:pStyle w:val="ListBullet"/>
        <w:numPr>
          <w:ilvl w:val="0"/>
          <w:numId w:val="0"/>
        </w:numPr>
        <w:ind w:left="360"/>
      </w:pPr>
    </w:p>
    <w:p w14:paraId="5196D4CE" w14:textId="226ECBE3" w:rsidR="00E1680C" w:rsidRDefault="00E1680C" w:rsidP="00E1680C">
      <w:pPr>
        <w:pStyle w:val="ListBullet"/>
        <w:numPr>
          <w:ilvl w:val="0"/>
          <w:numId w:val="0"/>
        </w:numPr>
        <w:ind w:left="360"/>
      </w:pPr>
    </w:p>
    <w:p w14:paraId="0F909045" w14:textId="37FB6183" w:rsidR="00E1680C" w:rsidRDefault="00E1680C" w:rsidP="00E1680C">
      <w:pPr>
        <w:pStyle w:val="ListBullet"/>
        <w:numPr>
          <w:ilvl w:val="0"/>
          <w:numId w:val="0"/>
        </w:numPr>
        <w:ind w:left="360"/>
      </w:pPr>
    </w:p>
    <w:p w14:paraId="41D8AC24" w14:textId="3050BAD8" w:rsidR="00E1680C" w:rsidRDefault="00E1680C" w:rsidP="00E1680C">
      <w:pPr>
        <w:pStyle w:val="ListBullet"/>
        <w:numPr>
          <w:ilvl w:val="0"/>
          <w:numId w:val="0"/>
        </w:numPr>
        <w:ind w:left="360"/>
      </w:pPr>
    </w:p>
    <w:p w14:paraId="241CBB2D" w14:textId="7D45647E" w:rsidR="00E1680C" w:rsidRDefault="00E1680C" w:rsidP="00E1680C">
      <w:pPr>
        <w:pStyle w:val="ListBullet"/>
        <w:numPr>
          <w:ilvl w:val="0"/>
          <w:numId w:val="0"/>
        </w:numPr>
        <w:ind w:left="360"/>
      </w:pPr>
    </w:p>
    <w:p w14:paraId="6A2D29FC" w14:textId="61B09E42" w:rsidR="00E1680C" w:rsidRDefault="00E1680C" w:rsidP="00E1680C">
      <w:pPr>
        <w:pStyle w:val="ListBullet"/>
        <w:numPr>
          <w:ilvl w:val="0"/>
          <w:numId w:val="0"/>
        </w:numPr>
        <w:ind w:left="360"/>
      </w:pPr>
    </w:p>
    <w:p w14:paraId="4FB43187" w14:textId="77777777" w:rsidR="00E1680C" w:rsidRDefault="00E1680C" w:rsidP="00E1680C">
      <w:pPr>
        <w:pStyle w:val="ListBullet"/>
        <w:numPr>
          <w:ilvl w:val="0"/>
          <w:numId w:val="0"/>
        </w:numPr>
        <w:ind w:left="360"/>
      </w:pPr>
    </w:p>
    <w:p w14:paraId="323E3C02" w14:textId="5B892418" w:rsidR="00EA4CA5" w:rsidRDefault="00262A01">
      <w:pPr>
        <w:pStyle w:val="Heading2"/>
      </w:pPr>
      <w:r>
        <w:lastRenderedPageBreak/>
        <w:t>Researched Cost</w:t>
      </w:r>
      <w:r w:rsidR="000173B4">
        <w:t xml:space="preserve"> For Both Hardware, Services and Licenses</w:t>
      </w:r>
    </w:p>
    <w:p w14:paraId="0C2F30EB" w14:textId="4BA6BF58" w:rsidR="00EA4CA5" w:rsidRDefault="000173B4" w:rsidP="000173B4">
      <w:r>
        <w:t>These are Cost estimated after current research covering necessary requirements to initiate a project, those highlighted with bold are highest prioritized.</w:t>
      </w:r>
    </w:p>
    <w:sdt>
      <w:sdtPr>
        <w:id w:val="2134911414"/>
        <w:placeholder>
          <w:docPart w:val="8AF34CFA831B4F4A975483D62C276C09"/>
        </w:placeholder>
        <w:temporary/>
        <w:showingPlcHdr/>
        <w:text/>
      </w:sdtPr>
      <w:sdtEndPr/>
      <w:sdtContent>
        <w:p w14:paraId="09746D22" w14:textId="77777777" w:rsidR="00EA4CA5" w:rsidRDefault="00D06532">
          <w:pPr>
            <w:pStyle w:val="TableHeading"/>
          </w:pPr>
          <w:r>
            <w:t>Table Heading</w:t>
          </w:r>
        </w:p>
      </w:sdtContent>
    </w:sdt>
    <w:tbl>
      <w:tblPr>
        <w:tblStyle w:val="FinancialTable"/>
        <w:tblW w:w="5000" w:type="pct"/>
        <w:tblLook w:val="04A0" w:firstRow="1" w:lastRow="0" w:firstColumn="1" w:lastColumn="0" w:noHBand="0" w:noVBand="1"/>
        <w:tblDescription w:val="Sample table"/>
      </w:tblPr>
      <w:tblGrid>
        <w:gridCol w:w="3952"/>
        <w:gridCol w:w="1726"/>
        <w:gridCol w:w="1726"/>
        <w:gridCol w:w="1726"/>
      </w:tblGrid>
      <w:tr w:rsidR="00EA4CA5" w14:paraId="6AC131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pct"/>
            <w:tcBorders>
              <w:top w:val="nil"/>
              <w:left w:val="nil"/>
              <w:bottom w:val="single" w:sz="4" w:space="0" w:color="D9D9D9" w:themeColor="background1" w:themeShade="D9"/>
              <w:right w:val="nil"/>
            </w:tcBorders>
          </w:tcPr>
          <w:p w14:paraId="528B68F3" w14:textId="77777777" w:rsidR="00EA4CA5" w:rsidRDefault="00D06532">
            <w:r>
              <w:t>Description</w:t>
            </w:r>
          </w:p>
        </w:tc>
        <w:tc>
          <w:tcPr>
            <w:tcW w:w="945" w:type="pct"/>
            <w:tcBorders>
              <w:top w:val="nil"/>
              <w:left w:val="nil"/>
              <w:bottom w:val="single" w:sz="4" w:space="0" w:color="D9D9D9" w:themeColor="background1" w:themeShade="D9"/>
              <w:right w:val="nil"/>
            </w:tcBorders>
            <w:hideMark/>
          </w:tcPr>
          <w:p w14:paraId="49460393" w14:textId="7F1D936C" w:rsidR="00EA4CA5" w:rsidRDefault="00782E11">
            <w:pPr>
              <w:cnfStyle w:val="100000000000" w:firstRow="1" w:lastRow="0" w:firstColumn="0" w:lastColumn="0" w:oddVBand="0" w:evenVBand="0" w:oddHBand="0" w:evenHBand="0" w:firstRowFirstColumn="0" w:firstRowLastColumn="0" w:lastRowFirstColumn="0" w:lastRowLastColumn="0"/>
            </w:pPr>
            <w:r>
              <w:t xml:space="preserve">            </w:t>
            </w:r>
            <w:r w:rsidR="00C56C40">
              <w:t>QTY/PCS</w:t>
            </w:r>
          </w:p>
        </w:tc>
        <w:tc>
          <w:tcPr>
            <w:tcW w:w="945" w:type="pct"/>
            <w:tcBorders>
              <w:top w:val="nil"/>
              <w:left w:val="nil"/>
              <w:bottom w:val="single" w:sz="4" w:space="0" w:color="D9D9D9" w:themeColor="background1" w:themeShade="D9"/>
              <w:right w:val="nil"/>
            </w:tcBorders>
            <w:hideMark/>
          </w:tcPr>
          <w:p w14:paraId="1E03FB51" w14:textId="711D1EFC" w:rsidR="00EA4CA5" w:rsidRDefault="00C56C40">
            <w:pPr>
              <w:jc w:val="center"/>
              <w:cnfStyle w:val="100000000000" w:firstRow="1" w:lastRow="0" w:firstColumn="0" w:lastColumn="0" w:oddVBand="0" w:evenVBand="0" w:oddHBand="0" w:evenHBand="0" w:firstRowFirstColumn="0" w:firstRowLastColumn="0" w:lastRowFirstColumn="0" w:lastRowLastColumn="0"/>
            </w:pPr>
            <w:r>
              <w:t>@COST</w:t>
            </w:r>
          </w:p>
        </w:tc>
        <w:tc>
          <w:tcPr>
            <w:tcW w:w="945" w:type="pct"/>
            <w:tcBorders>
              <w:top w:val="nil"/>
              <w:left w:val="nil"/>
              <w:bottom w:val="single" w:sz="4" w:space="0" w:color="D9D9D9" w:themeColor="background1" w:themeShade="D9"/>
              <w:right w:val="nil"/>
            </w:tcBorders>
            <w:hideMark/>
          </w:tcPr>
          <w:p w14:paraId="19CD0EE5" w14:textId="6E14ED6D" w:rsidR="00EA4CA5" w:rsidRDefault="00C56C40">
            <w:pPr>
              <w:jc w:val="center"/>
              <w:cnfStyle w:val="100000000000" w:firstRow="1" w:lastRow="0" w:firstColumn="0" w:lastColumn="0" w:oddVBand="0" w:evenVBand="0" w:oddHBand="0" w:evenHBand="0" w:firstRowFirstColumn="0" w:firstRowLastColumn="0" w:lastRowFirstColumn="0" w:lastRowLastColumn="0"/>
            </w:pPr>
            <w:r>
              <w:t>TOTAL</w:t>
            </w:r>
          </w:p>
        </w:tc>
      </w:tr>
      <w:tr w:rsidR="00EA4CA5" w14:paraId="1C615E57" w14:textId="77777777">
        <w:tc>
          <w:tcPr>
            <w:cnfStyle w:val="001000000000" w:firstRow="0" w:lastRow="0" w:firstColumn="1" w:lastColumn="0" w:oddVBand="0" w:evenVBand="0" w:oddHBand="0" w:evenHBand="0" w:firstRowFirstColumn="0" w:firstRowLastColumn="0" w:lastRowFirstColumn="0" w:lastRowLastColumn="0"/>
            <w:tcW w:w="2164" w:type="pct"/>
            <w:tcBorders>
              <w:top w:val="dotted" w:sz="8" w:space="0" w:color="7E97AD" w:themeColor="accent1"/>
              <w:left w:val="nil"/>
              <w:bottom w:val="single" w:sz="4" w:space="0" w:color="D9D9D9" w:themeColor="background1" w:themeShade="D9"/>
              <w:right w:val="nil"/>
            </w:tcBorders>
          </w:tcPr>
          <w:p w14:paraId="10845D21" w14:textId="1BFC11AB" w:rsidR="00EA4CA5" w:rsidRDefault="00432308">
            <w:r>
              <w:t>Microsoft Store</w:t>
            </w:r>
          </w:p>
        </w:tc>
        <w:tc>
          <w:tcPr>
            <w:tcW w:w="945" w:type="pct"/>
            <w:tcBorders>
              <w:top w:val="dotted" w:sz="8" w:space="0" w:color="7E97AD" w:themeColor="accent1"/>
              <w:left w:val="nil"/>
              <w:bottom w:val="single" w:sz="4" w:space="0" w:color="D9D9D9" w:themeColor="background1" w:themeShade="D9"/>
              <w:right w:val="nil"/>
            </w:tcBorders>
          </w:tcPr>
          <w:p w14:paraId="40F56972" w14:textId="783660EB" w:rsidR="00EA4CA5" w:rsidRPr="000173B4" w:rsidRDefault="00F723D0" w:rsidP="00782E11">
            <w:pPr>
              <w:pStyle w:val="TableTextDecimal"/>
              <w:ind w:left="0"/>
              <w:cnfStyle w:val="000000000000" w:firstRow="0" w:lastRow="0" w:firstColumn="0" w:lastColumn="0" w:oddVBand="0" w:evenVBand="0" w:oddHBand="0" w:evenHBand="0" w:firstRowFirstColumn="0" w:firstRowLastColumn="0" w:lastRowFirstColumn="0" w:lastRowLastColumn="0"/>
              <w:rPr>
                <w:b/>
                <w:bCs/>
              </w:rPr>
            </w:pPr>
            <w:r w:rsidRPr="000173B4">
              <w:rPr>
                <w:b/>
                <w:bCs/>
              </w:rPr>
              <w:t>1 YEAR</w:t>
            </w:r>
          </w:p>
        </w:tc>
        <w:tc>
          <w:tcPr>
            <w:tcW w:w="945" w:type="pct"/>
            <w:tcBorders>
              <w:top w:val="dotted" w:sz="8" w:space="0" w:color="7E97AD" w:themeColor="accent1"/>
              <w:left w:val="nil"/>
              <w:bottom w:val="single" w:sz="4" w:space="0" w:color="D9D9D9" w:themeColor="background1" w:themeShade="D9"/>
              <w:right w:val="nil"/>
            </w:tcBorders>
          </w:tcPr>
          <w:p w14:paraId="21DB0592" w14:textId="2EAF65DB" w:rsidR="00EA4CA5" w:rsidRPr="000173B4" w:rsidRDefault="00C56C40" w:rsidP="00782E11">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500,000</w:t>
            </w:r>
          </w:p>
        </w:tc>
        <w:tc>
          <w:tcPr>
            <w:tcW w:w="945" w:type="pct"/>
            <w:tcBorders>
              <w:top w:val="dotted" w:sz="8" w:space="0" w:color="7E97AD" w:themeColor="accent1"/>
              <w:left w:val="nil"/>
              <w:bottom w:val="single" w:sz="4" w:space="0" w:color="D9D9D9" w:themeColor="background1" w:themeShade="D9"/>
              <w:right w:val="nil"/>
            </w:tcBorders>
          </w:tcPr>
          <w:p w14:paraId="6A716CA1" w14:textId="0D668911" w:rsidR="00EA4CA5" w:rsidRPr="000173B4" w:rsidRDefault="005F6F2A" w:rsidP="00782E11">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500,000</w:t>
            </w:r>
            <w:r w:rsidR="00782E11" w:rsidRPr="000173B4">
              <w:rPr>
                <w:b/>
                <w:bCs/>
              </w:rPr>
              <w:t xml:space="preserve"> </w:t>
            </w:r>
          </w:p>
        </w:tc>
      </w:tr>
      <w:tr w:rsidR="00EA4CA5" w14:paraId="4DA880E2"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5E6D0120" w14:textId="4D1E0509" w:rsidR="00EA4CA5" w:rsidRDefault="00432308">
            <w:r>
              <w:t>Microsoft Azure</w:t>
            </w:r>
          </w:p>
        </w:tc>
        <w:tc>
          <w:tcPr>
            <w:tcW w:w="945" w:type="pct"/>
            <w:tcBorders>
              <w:top w:val="single" w:sz="4" w:space="0" w:color="D9D9D9" w:themeColor="background1" w:themeShade="D9"/>
              <w:left w:val="nil"/>
              <w:bottom w:val="single" w:sz="4" w:space="0" w:color="D9D9D9" w:themeColor="background1" w:themeShade="D9"/>
              <w:right w:val="nil"/>
            </w:tcBorders>
          </w:tcPr>
          <w:p w14:paraId="16D11A72" w14:textId="47F85B77" w:rsidR="00EA4CA5" w:rsidRPr="000173B4" w:rsidRDefault="00F723D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 YEAR</w:t>
            </w:r>
          </w:p>
        </w:tc>
        <w:tc>
          <w:tcPr>
            <w:tcW w:w="945" w:type="pct"/>
            <w:tcBorders>
              <w:top w:val="single" w:sz="4" w:space="0" w:color="D9D9D9" w:themeColor="background1" w:themeShade="D9"/>
              <w:left w:val="nil"/>
              <w:bottom w:val="single" w:sz="4" w:space="0" w:color="D9D9D9" w:themeColor="background1" w:themeShade="D9"/>
              <w:right w:val="nil"/>
            </w:tcBorders>
          </w:tcPr>
          <w:p w14:paraId="6EF03784" w14:textId="64225CF6" w:rsidR="00EA4CA5" w:rsidRPr="000173B4" w:rsidRDefault="00C56C4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1,000,000</w:t>
            </w:r>
          </w:p>
        </w:tc>
        <w:tc>
          <w:tcPr>
            <w:tcW w:w="945" w:type="pct"/>
            <w:tcBorders>
              <w:top w:val="single" w:sz="4" w:space="0" w:color="D9D9D9" w:themeColor="background1" w:themeShade="D9"/>
              <w:left w:val="nil"/>
              <w:bottom w:val="single" w:sz="4" w:space="0" w:color="D9D9D9" w:themeColor="background1" w:themeShade="D9"/>
              <w:right w:val="nil"/>
            </w:tcBorders>
          </w:tcPr>
          <w:p w14:paraId="108EB453" w14:textId="5A55AA2D" w:rsidR="00EA4CA5"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1,000,000</w:t>
            </w:r>
          </w:p>
        </w:tc>
      </w:tr>
      <w:tr w:rsidR="00EA4CA5" w14:paraId="22763B7A"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546548CC" w14:textId="55AA1696" w:rsidR="00EA4CA5" w:rsidRDefault="00432308">
            <w:r>
              <w:t>Apple Store</w:t>
            </w:r>
          </w:p>
        </w:tc>
        <w:tc>
          <w:tcPr>
            <w:tcW w:w="945" w:type="pct"/>
            <w:tcBorders>
              <w:top w:val="single" w:sz="4" w:space="0" w:color="D9D9D9" w:themeColor="background1" w:themeShade="D9"/>
              <w:left w:val="nil"/>
              <w:bottom w:val="single" w:sz="4" w:space="0" w:color="D9D9D9" w:themeColor="background1" w:themeShade="D9"/>
              <w:right w:val="nil"/>
            </w:tcBorders>
          </w:tcPr>
          <w:p w14:paraId="4CA6AD20" w14:textId="445DB5B9" w:rsidR="00EA4CA5" w:rsidRPr="000173B4" w:rsidRDefault="00F723D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 YEAR</w:t>
            </w:r>
          </w:p>
        </w:tc>
        <w:tc>
          <w:tcPr>
            <w:tcW w:w="945" w:type="pct"/>
            <w:tcBorders>
              <w:top w:val="single" w:sz="4" w:space="0" w:color="D9D9D9" w:themeColor="background1" w:themeShade="D9"/>
              <w:left w:val="nil"/>
              <w:bottom w:val="single" w:sz="4" w:space="0" w:color="D9D9D9" w:themeColor="background1" w:themeShade="D9"/>
              <w:right w:val="nil"/>
            </w:tcBorders>
          </w:tcPr>
          <w:p w14:paraId="314C777F" w14:textId="6E11CBB1" w:rsidR="00EA4CA5" w:rsidRPr="000173B4" w:rsidRDefault="00C56C4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1,000,000</w:t>
            </w:r>
          </w:p>
        </w:tc>
        <w:tc>
          <w:tcPr>
            <w:tcW w:w="945" w:type="pct"/>
            <w:tcBorders>
              <w:top w:val="single" w:sz="4" w:space="0" w:color="D9D9D9" w:themeColor="background1" w:themeShade="D9"/>
              <w:left w:val="nil"/>
              <w:bottom w:val="single" w:sz="4" w:space="0" w:color="D9D9D9" w:themeColor="background1" w:themeShade="D9"/>
              <w:right w:val="nil"/>
            </w:tcBorders>
          </w:tcPr>
          <w:p w14:paraId="5D9118EE" w14:textId="79CFA466" w:rsidR="00EA4CA5"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1,000,000</w:t>
            </w:r>
          </w:p>
        </w:tc>
      </w:tr>
      <w:tr w:rsidR="00432308" w14:paraId="45461157"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0E8AECD5" w14:textId="585D5E11" w:rsidR="00432308" w:rsidRDefault="00432308">
            <w:r>
              <w:t>Google Store</w:t>
            </w:r>
          </w:p>
        </w:tc>
        <w:tc>
          <w:tcPr>
            <w:tcW w:w="945" w:type="pct"/>
            <w:tcBorders>
              <w:top w:val="single" w:sz="4" w:space="0" w:color="D9D9D9" w:themeColor="background1" w:themeShade="D9"/>
              <w:left w:val="nil"/>
              <w:bottom w:val="single" w:sz="4" w:space="0" w:color="D9D9D9" w:themeColor="background1" w:themeShade="D9"/>
              <w:right w:val="nil"/>
            </w:tcBorders>
          </w:tcPr>
          <w:p w14:paraId="02AC6CC4" w14:textId="633A1FE7" w:rsidR="00432308" w:rsidRPr="000173B4" w:rsidRDefault="00F723D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 YEAR</w:t>
            </w:r>
          </w:p>
        </w:tc>
        <w:tc>
          <w:tcPr>
            <w:tcW w:w="945" w:type="pct"/>
            <w:tcBorders>
              <w:top w:val="single" w:sz="4" w:space="0" w:color="D9D9D9" w:themeColor="background1" w:themeShade="D9"/>
              <w:left w:val="nil"/>
              <w:bottom w:val="single" w:sz="4" w:space="0" w:color="D9D9D9" w:themeColor="background1" w:themeShade="D9"/>
              <w:right w:val="nil"/>
            </w:tcBorders>
          </w:tcPr>
          <w:p w14:paraId="2BD55653" w14:textId="2E4DFA2C" w:rsidR="00432308" w:rsidRPr="000173B4" w:rsidRDefault="00C56C4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500,000</w:t>
            </w:r>
          </w:p>
        </w:tc>
        <w:tc>
          <w:tcPr>
            <w:tcW w:w="945" w:type="pct"/>
            <w:tcBorders>
              <w:top w:val="single" w:sz="4" w:space="0" w:color="D9D9D9" w:themeColor="background1" w:themeShade="D9"/>
              <w:left w:val="nil"/>
              <w:bottom w:val="single" w:sz="4" w:space="0" w:color="D9D9D9" w:themeColor="background1" w:themeShade="D9"/>
              <w:right w:val="nil"/>
            </w:tcBorders>
          </w:tcPr>
          <w:p w14:paraId="325D6DB2" w14:textId="3A9F6CD1" w:rsidR="00432308"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500,000</w:t>
            </w:r>
          </w:p>
        </w:tc>
      </w:tr>
      <w:tr w:rsidR="00432308" w14:paraId="11F1350A"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15D594DB" w14:textId="466A13C2" w:rsidR="00432308" w:rsidRDefault="00432308">
            <w:r>
              <w:t>HP M27fw</w:t>
            </w:r>
          </w:p>
        </w:tc>
        <w:tc>
          <w:tcPr>
            <w:tcW w:w="945" w:type="pct"/>
            <w:tcBorders>
              <w:top w:val="single" w:sz="4" w:space="0" w:color="D9D9D9" w:themeColor="background1" w:themeShade="D9"/>
              <w:left w:val="nil"/>
              <w:bottom w:val="single" w:sz="4" w:space="0" w:color="D9D9D9" w:themeColor="background1" w:themeShade="D9"/>
              <w:right w:val="nil"/>
            </w:tcBorders>
          </w:tcPr>
          <w:p w14:paraId="3DBC5C4B" w14:textId="5BCC6B7C" w:rsidR="00432308" w:rsidRDefault="00C56C40">
            <w:pPr>
              <w:pStyle w:val="TableTextDecimal"/>
              <w:cnfStyle w:val="000000000000" w:firstRow="0" w:lastRow="0" w:firstColumn="0" w:lastColumn="0" w:oddVBand="0" w:evenVBand="0" w:oddHBand="0" w:evenHBand="0" w:firstRowFirstColumn="0" w:firstRowLastColumn="0" w:lastRowFirstColumn="0" w:lastRowLastColumn="0"/>
            </w:pPr>
            <w:r>
              <w:t>2</w:t>
            </w:r>
          </w:p>
        </w:tc>
        <w:tc>
          <w:tcPr>
            <w:tcW w:w="945" w:type="pct"/>
            <w:tcBorders>
              <w:top w:val="single" w:sz="4" w:space="0" w:color="D9D9D9" w:themeColor="background1" w:themeShade="D9"/>
              <w:left w:val="nil"/>
              <w:bottom w:val="single" w:sz="4" w:space="0" w:color="D9D9D9" w:themeColor="background1" w:themeShade="D9"/>
              <w:right w:val="nil"/>
            </w:tcBorders>
          </w:tcPr>
          <w:p w14:paraId="7E2D6EB3" w14:textId="10725BF0" w:rsidR="00432308" w:rsidRDefault="00C56C40">
            <w:pPr>
              <w:pStyle w:val="TableTextDecimal"/>
              <w:cnfStyle w:val="000000000000" w:firstRow="0" w:lastRow="0" w:firstColumn="0" w:lastColumn="0" w:oddVBand="0" w:evenVBand="0" w:oddHBand="0" w:evenHBand="0" w:firstRowFirstColumn="0" w:firstRowLastColumn="0" w:lastRowFirstColumn="0" w:lastRowLastColumn="0"/>
            </w:pPr>
            <w:r>
              <w:t>700,000</w:t>
            </w:r>
          </w:p>
        </w:tc>
        <w:tc>
          <w:tcPr>
            <w:tcW w:w="945" w:type="pct"/>
            <w:tcBorders>
              <w:top w:val="single" w:sz="4" w:space="0" w:color="D9D9D9" w:themeColor="background1" w:themeShade="D9"/>
              <w:left w:val="nil"/>
              <w:bottom w:val="single" w:sz="4" w:space="0" w:color="D9D9D9" w:themeColor="background1" w:themeShade="D9"/>
              <w:right w:val="nil"/>
            </w:tcBorders>
          </w:tcPr>
          <w:p w14:paraId="2FFCD7D8" w14:textId="19DC82E2" w:rsidR="00432308" w:rsidRDefault="005F6F2A">
            <w:pPr>
              <w:pStyle w:val="TableTextDecimal"/>
              <w:cnfStyle w:val="000000000000" w:firstRow="0" w:lastRow="0" w:firstColumn="0" w:lastColumn="0" w:oddVBand="0" w:evenVBand="0" w:oddHBand="0" w:evenHBand="0" w:firstRowFirstColumn="0" w:firstRowLastColumn="0" w:lastRowFirstColumn="0" w:lastRowLastColumn="0"/>
            </w:pPr>
            <w:r>
              <w:t>1,400,000</w:t>
            </w:r>
          </w:p>
        </w:tc>
      </w:tr>
      <w:tr w:rsidR="00432308" w14:paraId="3F518B3D"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7BB4C484" w14:textId="7206DB40" w:rsidR="00432308" w:rsidRDefault="00432308">
            <w:r>
              <w:t>MacBook Pro 2022</w:t>
            </w:r>
          </w:p>
        </w:tc>
        <w:tc>
          <w:tcPr>
            <w:tcW w:w="945" w:type="pct"/>
            <w:tcBorders>
              <w:top w:val="single" w:sz="4" w:space="0" w:color="D9D9D9" w:themeColor="background1" w:themeShade="D9"/>
              <w:left w:val="nil"/>
              <w:bottom w:val="single" w:sz="4" w:space="0" w:color="D9D9D9" w:themeColor="background1" w:themeShade="D9"/>
              <w:right w:val="nil"/>
            </w:tcBorders>
          </w:tcPr>
          <w:p w14:paraId="60E4031F" w14:textId="4C44662A" w:rsidR="00432308" w:rsidRDefault="00C56C40">
            <w:pPr>
              <w:pStyle w:val="TableTextDecimal"/>
              <w:cnfStyle w:val="000000000000" w:firstRow="0" w:lastRow="0" w:firstColumn="0" w:lastColumn="0" w:oddVBand="0" w:evenVBand="0" w:oddHBand="0" w:evenHBand="0" w:firstRowFirstColumn="0" w:firstRowLastColumn="0" w:lastRowFirstColumn="0" w:lastRowLastColumn="0"/>
            </w:pPr>
            <w:r>
              <w:t>1</w:t>
            </w:r>
          </w:p>
        </w:tc>
        <w:tc>
          <w:tcPr>
            <w:tcW w:w="945" w:type="pct"/>
            <w:tcBorders>
              <w:top w:val="single" w:sz="4" w:space="0" w:color="D9D9D9" w:themeColor="background1" w:themeShade="D9"/>
              <w:left w:val="nil"/>
              <w:bottom w:val="single" w:sz="4" w:space="0" w:color="D9D9D9" w:themeColor="background1" w:themeShade="D9"/>
              <w:right w:val="nil"/>
            </w:tcBorders>
          </w:tcPr>
          <w:p w14:paraId="2658B02D" w14:textId="0D0EEA6A" w:rsidR="00432308" w:rsidRDefault="00C56C40">
            <w:pPr>
              <w:pStyle w:val="TableTextDecimal"/>
              <w:cnfStyle w:val="000000000000" w:firstRow="0" w:lastRow="0" w:firstColumn="0" w:lastColumn="0" w:oddVBand="0" w:evenVBand="0" w:oddHBand="0" w:evenHBand="0" w:firstRowFirstColumn="0" w:firstRowLastColumn="0" w:lastRowFirstColumn="0" w:lastRowLastColumn="0"/>
            </w:pPr>
            <w:r>
              <w:t>2,500,000</w:t>
            </w:r>
          </w:p>
        </w:tc>
        <w:tc>
          <w:tcPr>
            <w:tcW w:w="945" w:type="pct"/>
            <w:tcBorders>
              <w:top w:val="single" w:sz="4" w:space="0" w:color="D9D9D9" w:themeColor="background1" w:themeShade="D9"/>
              <w:left w:val="nil"/>
              <w:bottom w:val="single" w:sz="4" w:space="0" w:color="D9D9D9" w:themeColor="background1" w:themeShade="D9"/>
              <w:right w:val="nil"/>
            </w:tcBorders>
          </w:tcPr>
          <w:p w14:paraId="336B881D" w14:textId="5F89E8F6" w:rsidR="00432308" w:rsidRDefault="005F6F2A">
            <w:pPr>
              <w:pStyle w:val="TableTextDecimal"/>
              <w:cnfStyle w:val="000000000000" w:firstRow="0" w:lastRow="0" w:firstColumn="0" w:lastColumn="0" w:oddVBand="0" w:evenVBand="0" w:oddHBand="0" w:evenHBand="0" w:firstRowFirstColumn="0" w:firstRowLastColumn="0" w:lastRowFirstColumn="0" w:lastRowLastColumn="0"/>
            </w:pPr>
            <w:r>
              <w:t>2,500,000</w:t>
            </w:r>
          </w:p>
        </w:tc>
      </w:tr>
      <w:tr w:rsidR="00432308" w14:paraId="43BB7693"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6A32554D" w14:textId="2815DE74" w:rsidR="00432308" w:rsidRDefault="00432308">
            <w:r>
              <w:t>POS</w:t>
            </w:r>
          </w:p>
        </w:tc>
        <w:tc>
          <w:tcPr>
            <w:tcW w:w="945" w:type="pct"/>
            <w:tcBorders>
              <w:top w:val="single" w:sz="4" w:space="0" w:color="D9D9D9" w:themeColor="background1" w:themeShade="D9"/>
              <w:left w:val="nil"/>
              <w:bottom w:val="single" w:sz="4" w:space="0" w:color="D9D9D9" w:themeColor="background1" w:themeShade="D9"/>
              <w:right w:val="nil"/>
            </w:tcBorders>
          </w:tcPr>
          <w:p w14:paraId="27FF5D8A" w14:textId="7710253B" w:rsidR="00432308" w:rsidRPr="000173B4" w:rsidRDefault="00C56C4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w:t>
            </w:r>
          </w:p>
        </w:tc>
        <w:tc>
          <w:tcPr>
            <w:tcW w:w="945" w:type="pct"/>
            <w:tcBorders>
              <w:top w:val="single" w:sz="4" w:space="0" w:color="D9D9D9" w:themeColor="background1" w:themeShade="D9"/>
              <w:left w:val="nil"/>
              <w:bottom w:val="single" w:sz="4" w:space="0" w:color="D9D9D9" w:themeColor="background1" w:themeShade="D9"/>
              <w:right w:val="nil"/>
            </w:tcBorders>
          </w:tcPr>
          <w:p w14:paraId="0AB4468F" w14:textId="1AA60A8B" w:rsidR="00432308" w:rsidRPr="000173B4" w:rsidRDefault="00C56C4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500,000</w:t>
            </w:r>
          </w:p>
        </w:tc>
        <w:tc>
          <w:tcPr>
            <w:tcW w:w="945" w:type="pct"/>
            <w:tcBorders>
              <w:top w:val="single" w:sz="4" w:space="0" w:color="D9D9D9" w:themeColor="background1" w:themeShade="D9"/>
              <w:left w:val="nil"/>
              <w:bottom w:val="single" w:sz="4" w:space="0" w:color="D9D9D9" w:themeColor="background1" w:themeShade="D9"/>
              <w:right w:val="nil"/>
            </w:tcBorders>
          </w:tcPr>
          <w:p w14:paraId="4103A41B" w14:textId="79F8E0FE" w:rsidR="00432308"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500,000</w:t>
            </w:r>
          </w:p>
        </w:tc>
      </w:tr>
      <w:tr w:rsidR="00432308" w14:paraId="435D58A0"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1BCEFF5E" w14:textId="4A408163" w:rsidR="00432308" w:rsidRDefault="00432308">
            <w:r>
              <w:t>THERMAL PRINTER</w:t>
            </w:r>
          </w:p>
        </w:tc>
        <w:tc>
          <w:tcPr>
            <w:tcW w:w="945" w:type="pct"/>
            <w:tcBorders>
              <w:top w:val="single" w:sz="4" w:space="0" w:color="D9D9D9" w:themeColor="background1" w:themeShade="D9"/>
              <w:left w:val="nil"/>
              <w:bottom w:val="single" w:sz="4" w:space="0" w:color="D9D9D9" w:themeColor="background1" w:themeShade="D9"/>
              <w:right w:val="nil"/>
            </w:tcBorders>
          </w:tcPr>
          <w:p w14:paraId="6F277DA1" w14:textId="41714FAE" w:rsidR="00432308" w:rsidRPr="000173B4" w:rsidRDefault="00C56C4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w:t>
            </w:r>
          </w:p>
        </w:tc>
        <w:tc>
          <w:tcPr>
            <w:tcW w:w="945" w:type="pct"/>
            <w:tcBorders>
              <w:top w:val="single" w:sz="4" w:space="0" w:color="D9D9D9" w:themeColor="background1" w:themeShade="D9"/>
              <w:left w:val="nil"/>
              <w:bottom w:val="single" w:sz="4" w:space="0" w:color="D9D9D9" w:themeColor="background1" w:themeShade="D9"/>
              <w:right w:val="nil"/>
            </w:tcBorders>
          </w:tcPr>
          <w:p w14:paraId="590B8A70" w14:textId="61A82FAE" w:rsidR="00432308"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200,000</w:t>
            </w:r>
          </w:p>
        </w:tc>
        <w:tc>
          <w:tcPr>
            <w:tcW w:w="945" w:type="pct"/>
            <w:tcBorders>
              <w:top w:val="single" w:sz="4" w:space="0" w:color="D9D9D9" w:themeColor="background1" w:themeShade="D9"/>
              <w:left w:val="nil"/>
              <w:bottom w:val="single" w:sz="4" w:space="0" w:color="D9D9D9" w:themeColor="background1" w:themeShade="D9"/>
              <w:right w:val="nil"/>
            </w:tcBorders>
          </w:tcPr>
          <w:p w14:paraId="2ACADBC2" w14:textId="0736FD98" w:rsidR="00432308"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200,000</w:t>
            </w:r>
          </w:p>
        </w:tc>
      </w:tr>
      <w:tr w:rsidR="00432308" w14:paraId="3D3C5907"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346A9856" w14:textId="3737EB56" w:rsidR="00432308" w:rsidRDefault="00432308">
            <w:r>
              <w:t>BARCODE PRINTER</w:t>
            </w:r>
          </w:p>
        </w:tc>
        <w:tc>
          <w:tcPr>
            <w:tcW w:w="945" w:type="pct"/>
            <w:tcBorders>
              <w:top w:val="single" w:sz="4" w:space="0" w:color="D9D9D9" w:themeColor="background1" w:themeShade="D9"/>
              <w:left w:val="nil"/>
              <w:bottom w:val="single" w:sz="4" w:space="0" w:color="D9D9D9" w:themeColor="background1" w:themeShade="D9"/>
              <w:right w:val="nil"/>
            </w:tcBorders>
          </w:tcPr>
          <w:p w14:paraId="7862F3A8" w14:textId="330A9ACE" w:rsidR="00432308" w:rsidRPr="000173B4" w:rsidRDefault="00C56C4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w:t>
            </w:r>
          </w:p>
        </w:tc>
        <w:tc>
          <w:tcPr>
            <w:tcW w:w="945" w:type="pct"/>
            <w:tcBorders>
              <w:top w:val="single" w:sz="4" w:space="0" w:color="D9D9D9" w:themeColor="background1" w:themeShade="D9"/>
              <w:left w:val="nil"/>
              <w:bottom w:val="single" w:sz="4" w:space="0" w:color="D9D9D9" w:themeColor="background1" w:themeShade="D9"/>
              <w:right w:val="nil"/>
            </w:tcBorders>
          </w:tcPr>
          <w:p w14:paraId="072A5AC3" w14:textId="39CABAE1" w:rsidR="00432308"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200,000</w:t>
            </w:r>
          </w:p>
        </w:tc>
        <w:tc>
          <w:tcPr>
            <w:tcW w:w="945" w:type="pct"/>
            <w:tcBorders>
              <w:top w:val="single" w:sz="4" w:space="0" w:color="D9D9D9" w:themeColor="background1" w:themeShade="D9"/>
              <w:left w:val="nil"/>
              <w:bottom w:val="single" w:sz="4" w:space="0" w:color="D9D9D9" w:themeColor="background1" w:themeShade="D9"/>
              <w:right w:val="nil"/>
            </w:tcBorders>
          </w:tcPr>
          <w:p w14:paraId="7EE89F83" w14:textId="1042D5E0" w:rsidR="00432308"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200,000</w:t>
            </w:r>
          </w:p>
        </w:tc>
      </w:tr>
      <w:tr w:rsidR="00432308" w14:paraId="398D3D6A"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19358A79" w14:textId="64EE38B0" w:rsidR="00432308" w:rsidRDefault="00432308">
            <w:r>
              <w:t>SCANNER</w:t>
            </w:r>
          </w:p>
        </w:tc>
        <w:tc>
          <w:tcPr>
            <w:tcW w:w="945" w:type="pct"/>
            <w:tcBorders>
              <w:top w:val="single" w:sz="4" w:space="0" w:color="D9D9D9" w:themeColor="background1" w:themeShade="D9"/>
              <w:left w:val="nil"/>
              <w:bottom w:val="single" w:sz="4" w:space="0" w:color="D9D9D9" w:themeColor="background1" w:themeShade="D9"/>
              <w:right w:val="nil"/>
            </w:tcBorders>
          </w:tcPr>
          <w:p w14:paraId="360DF33D" w14:textId="38E1AD73" w:rsidR="00432308" w:rsidRPr="000173B4" w:rsidRDefault="00C56C4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w:t>
            </w:r>
          </w:p>
        </w:tc>
        <w:tc>
          <w:tcPr>
            <w:tcW w:w="945" w:type="pct"/>
            <w:tcBorders>
              <w:top w:val="single" w:sz="4" w:space="0" w:color="D9D9D9" w:themeColor="background1" w:themeShade="D9"/>
              <w:left w:val="nil"/>
              <w:bottom w:val="single" w:sz="4" w:space="0" w:color="D9D9D9" w:themeColor="background1" w:themeShade="D9"/>
              <w:right w:val="nil"/>
            </w:tcBorders>
          </w:tcPr>
          <w:p w14:paraId="5039363D" w14:textId="47FB6B9C" w:rsidR="00432308"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100,000</w:t>
            </w:r>
          </w:p>
        </w:tc>
        <w:tc>
          <w:tcPr>
            <w:tcW w:w="945" w:type="pct"/>
            <w:tcBorders>
              <w:top w:val="single" w:sz="4" w:space="0" w:color="D9D9D9" w:themeColor="background1" w:themeShade="D9"/>
              <w:left w:val="nil"/>
              <w:bottom w:val="single" w:sz="4" w:space="0" w:color="D9D9D9" w:themeColor="background1" w:themeShade="D9"/>
              <w:right w:val="nil"/>
            </w:tcBorders>
          </w:tcPr>
          <w:p w14:paraId="3DE29C26" w14:textId="38A68760" w:rsidR="00432308"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100,000</w:t>
            </w:r>
          </w:p>
        </w:tc>
      </w:tr>
      <w:tr w:rsidR="00432308" w14:paraId="20AB8673"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311CE102" w14:textId="1371B894" w:rsidR="00432308" w:rsidRDefault="00432308">
            <w:r>
              <w:t>SYSTEM LICENSE</w:t>
            </w:r>
          </w:p>
        </w:tc>
        <w:tc>
          <w:tcPr>
            <w:tcW w:w="945" w:type="pct"/>
            <w:tcBorders>
              <w:top w:val="single" w:sz="4" w:space="0" w:color="D9D9D9" w:themeColor="background1" w:themeShade="D9"/>
              <w:left w:val="nil"/>
              <w:bottom w:val="single" w:sz="4" w:space="0" w:color="D9D9D9" w:themeColor="background1" w:themeShade="D9"/>
              <w:right w:val="nil"/>
            </w:tcBorders>
          </w:tcPr>
          <w:p w14:paraId="3BF0E3F1" w14:textId="44C7DBBC" w:rsidR="00432308" w:rsidRPr="000173B4" w:rsidRDefault="00C56C40">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1</w:t>
            </w:r>
          </w:p>
        </w:tc>
        <w:tc>
          <w:tcPr>
            <w:tcW w:w="945" w:type="pct"/>
            <w:tcBorders>
              <w:top w:val="single" w:sz="4" w:space="0" w:color="D9D9D9" w:themeColor="background1" w:themeShade="D9"/>
              <w:left w:val="nil"/>
              <w:bottom w:val="single" w:sz="4" w:space="0" w:color="D9D9D9" w:themeColor="background1" w:themeShade="D9"/>
              <w:right w:val="nil"/>
            </w:tcBorders>
          </w:tcPr>
          <w:p w14:paraId="236562B4" w14:textId="38345876" w:rsidR="00432308"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300,000</w:t>
            </w:r>
          </w:p>
        </w:tc>
        <w:tc>
          <w:tcPr>
            <w:tcW w:w="945" w:type="pct"/>
            <w:tcBorders>
              <w:top w:val="single" w:sz="4" w:space="0" w:color="D9D9D9" w:themeColor="background1" w:themeShade="D9"/>
              <w:left w:val="nil"/>
              <w:bottom w:val="single" w:sz="4" w:space="0" w:color="D9D9D9" w:themeColor="background1" w:themeShade="D9"/>
              <w:right w:val="nil"/>
            </w:tcBorders>
          </w:tcPr>
          <w:p w14:paraId="0388582E" w14:textId="06835396" w:rsidR="00432308" w:rsidRPr="000173B4" w:rsidRDefault="005F6F2A">
            <w:pPr>
              <w:pStyle w:val="TableTextDecimal"/>
              <w:cnfStyle w:val="000000000000" w:firstRow="0" w:lastRow="0" w:firstColumn="0" w:lastColumn="0" w:oddVBand="0" w:evenVBand="0" w:oddHBand="0" w:evenHBand="0" w:firstRowFirstColumn="0" w:firstRowLastColumn="0" w:lastRowFirstColumn="0" w:lastRowLastColumn="0"/>
              <w:rPr>
                <w:b/>
                <w:bCs/>
              </w:rPr>
            </w:pPr>
            <w:r w:rsidRPr="000173B4">
              <w:rPr>
                <w:b/>
                <w:bCs/>
              </w:rPr>
              <w:t>300,000</w:t>
            </w:r>
          </w:p>
        </w:tc>
      </w:tr>
      <w:tr w:rsidR="00432308" w14:paraId="23183B51"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1927B694" w14:textId="31CA9048" w:rsidR="00432308" w:rsidRDefault="00432308">
            <w:r>
              <w:t>RENT</w:t>
            </w:r>
          </w:p>
        </w:tc>
        <w:tc>
          <w:tcPr>
            <w:tcW w:w="945" w:type="pct"/>
            <w:tcBorders>
              <w:top w:val="single" w:sz="4" w:space="0" w:color="D9D9D9" w:themeColor="background1" w:themeShade="D9"/>
              <w:left w:val="nil"/>
              <w:bottom w:val="single" w:sz="4" w:space="0" w:color="D9D9D9" w:themeColor="background1" w:themeShade="D9"/>
              <w:right w:val="nil"/>
            </w:tcBorders>
          </w:tcPr>
          <w:p w14:paraId="2393FA99" w14:textId="028B507C" w:rsidR="00432308" w:rsidRDefault="00C56C40">
            <w:pPr>
              <w:pStyle w:val="TableTextDecimal"/>
              <w:cnfStyle w:val="000000000000" w:firstRow="0" w:lastRow="0" w:firstColumn="0" w:lastColumn="0" w:oddVBand="0" w:evenVBand="0" w:oddHBand="0" w:evenHBand="0" w:firstRowFirstColumn="0" w:firstRowLastColumn="0" w:lastRowFirstColumn="0" w:lastRowLastColumn="0"/>
            </w:pPr>
            <w:r>
              <w:t>12</w:t>
            </w:r>
          </w:p>
        </w:tc>
        <w:tc>
          <w:tcPr>
            <w:tcW w:w="945" w:type="pct"/>
            <w:tcBorders>
              <w:top w:val="single" w:sz="4" w:space="0" w:color="D9D9D9" w:themeColor="background1" w:themeShade="D9"/>
              <w:left w:val="nil"/>
              <w:bottom w:val="single" w:sz="4" w:space="0" w:color="D9D9D9" w:themeColor="background1" w:themeShade="D9"/>
              <w:right w:val="nil"/>
            </w:tcBorders>
          </w:tcPr>
          <w:p w14:paraId="7F018736" w14:textId="4028B650" w:rsidR="00432308" w:rsidRDefault="005F6F2A">
            <w:pPr>
              <w:pStyle w:val="TableTextDecimal"/>
              <w:cnfStyle w:val="000000000000" w:firstRow="0" w:lastRow="0" w:firstColumn="0" w:lastColumn="0" w:oddVBand="0" w:evenVBand="0" w:oddHBand="0" w:evenHBand="0" w:firstRowFirstColumn="0" w:firstRowLastColumn="0" w:lastRowFirstColumn="0" w:lastRowLastColumn="0"/>
            </w:pPr>
            <w:r>
              <w:t>500,000</w:t>
            </w:r>
          </w:p>
        </w:tc>
        <w:tc>
          <w:tcPr>
            <w:tcW w:w="945" w:type="pct"/>
            <w:tcBorders>
              <w:top w:val="single" w:sz="4" w:space="0" w:color="D9D9D9" w:themeColor="background1" w:themeShade="D9"/>
              <w:left w:val="nil"/>
              <w:bottom w:val="single" w:sz="4" w:space="0" w:color="D9D9D9" w:themeColor="background1" w:themeShade="D9"/>
              <w:right w:val="nil"/>
            </w:tcBorders>
          </w:tcPr>
          <w:p w14:paraId="78AD1554" w14:textId="54E094BB" w:rsidR="00432308" w:rsidRDefault="005F6F2A">
            <w:pPr>
              <w:pStyle w:val="TableTextDecimal"/>
              <w:cnfStyle w:val="000000000000" w:firstRow="0" w:lastRow="0" w:firstColumn="0" w:lastColumn="0" w:oddVBand="0" w:evenVBand="0" w:oddHBand="0" w:evenHBand="0" w:firstRowFirstColumn="0" w:firstRowLastColumn="0" w:lastRowFirstColumn="0" w:lastRowLastColumn="0"/>
            </w:pPr>
            <w:r>
              <w:t>6,000,000</w:t>
            </w:r>
          </w:p>
        </w:tc>
      </w:tr>
      <w:tr w:rsidR="00432308" w14:paraId="389E2072"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1AD17189" w14:textId="028B2342" w:rsidR="00432308" w:rsidRDefault="00432308">
            <w:r>
              <w:t>FURNITURE</w:t>
            </w:r>
          </w:p>
        </w:tc>
        <w:tc>
          <w:tcPr>
            <w:tcW w:w="945" w:type="pct"/>
            <w:tcBorders>
              <w:top w:val="single" w:sz="4" w:space="0" w:color="D9D9D9" w:themeColor="background1" w:themeShade="D9"/>
              <w:left w:val="nil"/>
              <w:bottom w:val="single" w:sz="4" w:space="0" w:color="D9D9D9" w:themeColor="background1" w:themeShade="D9"/>
              <w:right w:val="nil"/>
            </w:tcBorders>
          </w:tcPr>
          <w:p w14:paraId="6FFD6730" w14:textId="77777777" w:rsidR="00432308" w:rsidRDefault="00432308">
            <w:pPr>
              <w:pStyle w:val="TableTextDecimal"/>
              <w:cnfStyle w:val="000000000000" w:firstRow="0" w:lastRow="0" w:firstColumn="0" w:lastColumn="0" w:oddVBand="0" w:evenVBand="0" w:oddHBand="0" w:evenHBand="0" w:firstRowFirstColumn="0" w:firstRowLastColumn="0" w:lastRowFirstColumn="0" w:lastRowLastColumn="0"/>
            </w:pPr>
          </w:p>
        </w:tc>
        <w:tc>
          <w:tcPr>
            <w:tcW w:w="945" w:type="pct"/>
            <w:tcBorders>
              <w:top w:val="single" w:sz="4" w:space="0" w:color="D9D9D9" w:themeColor="background1" w:themeShade="D9"/>
              <w:left w:val="nil"/>
              <w:bottom w:val="single" w:sz="4" w:space="0" w:color="D9D9D9" w:themeColor="background1" w:themeShade="D9"/>
              <w:right w:val="nil"/>
            </w:tcBorders>
          </w:tcPr>
          <w:p w14:paraId="676C9525" w14:textId="6FC259B8" w:rsidR="00432308" w:rsidRDefault="005F6F2A">
            <w:pPr>
              <w:pStyle w:val="TableTextDecimal"/>
              <w:cnfStyle w:val="000000000000" w:firstRow="0" w:lastRow="0" w:firstColumn="0" w:lastColumn="0" w:oddVBand="0" w:evenVBand="0" w:oddHBand="0" w:evenHBand="0" w:firstRowFirstColumn="0" w:firstRowLastColumn="0" w:lastRowFirstColumn="0" w:lastRowLastColumn="0"/>
            </w:pPr>
            <w:r>
              <w:t>3,000,000</w:t>
            </w:r>
          </w:p>
        </w:tc>
        <w:tc>
          <w:tcPr>
            <w:tcW w:w="945" w:type="pct"/>
            <w:tcBorders>
              <w:top w:val="single" w:sz="4" w:space="0" w:color="D9D9D9" w:themeColor="background1" w:themeShade="D9"/>
              <w:left w:val="nil"/>
              <w:bottom w:val="single" w:sz="4" w:space="0" w:color="D9D9D9" w:themeColor="background1" w:themeShade="D9"/>
              <w:right w:val="nil"/>
            </w:tcBorders>
          </w:tcPr>
          <w:p w14:paraId="4BA29E42" w14:textId="65CF4282" w:rsidR="00432308" w:rsidRDefault="005F6F2A">
            <w:pPr>
              <w:pStyle w:val="TableTextDecimal"/>
              <w:cnfStyle w:val="000000000000" w:firstRow="0" w:lastRow="0" w:firstColumn="0" w:lastColumn="0" w:oddVBand="0" w:evenVBand="0" w:oddHBand="0" w:evenHBand="0" w:firstRowFirstColumn="0" w:firstRowLastColumn="0" w:lastRowFirstColumn="0" w:lastRowLastColumn="0"/>
            </w:pPr>
            <w:r>
              <w:t>3,000,000</w:t>
            </w:r>
          </w:p>
        </w:tc>
      </w:tr>
      <w:tr w:rsidR="00432308" w14:paraId="424F3FE5"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23CAA8C6" w14:textId="2DD93CA2" w:rsidR="00432308" w:rsidRDefault="00432308">
            <w:r>
              <w:t>OFFICE ACCESSORIES</w:t>
            </w:r>
          </w:p>
        </w:tc>
        <w:tc>
          <w:tcPr>
            <w:tcW w:w="945" w:type="pct"/>
            <w:tcBorders>
              <w:top w:val="single" w:sz="4" w:space="0" w:color="D9D9D9" w:themeColor="background1" w:themeShade="D9"/>
              <w:left w:val="nil"/>
              <w:bottom w:val="single" w:sz="4" w:space="0" w:color="D9D9D9" w:themeColor="background1" w:themeShade="D9"/>
              <w:right w:val="nil"/>
            </w:tcBorders>
          </w:tcPr>
          <w:p w14:paraId="30B97EC9" w14:textId="77777777" w:rsidR="00432308" w:rsidRDefault="00432308">
            <w:pPr>
              <w:pStyle w:val="TableTextDecimal"/>
              <w:cnfStyle w:val="000000000000" w:firstRow="0" w:lastRow="0" w:firstColumn="0" w:lastColumn="0" w:oddVBand="0" w:evenVBand="0" w:oddHBand="0" w:evenHBand="0" w:firstRowFirstColumn="0" w:firstRowLastColumn="0" w:lastRowFirstColumn="0" w:lastRowLastColumn="0"/>
            </w:pPr>
          </w:p>
        </w:tc>
        <w:tc>
          <w:tcPr>
            <w:tcW w:w="945" w:type="pct"/>
            <w:tcBorders>
              <w:top w:val="single" w:sz="4" w:space="0" w:color="D9D9D9" w:themeColor="background1" w:themeShade="D9"/>
              <w:left w:val="nil"/>
              <w:bottom w:val="single" w:sz="4" w:space="0" w:color="D9D9D9" w:themeColor="background1" w:themeShade="D9"/>
              <w:right w:val="nil"/>
            </w:tcBorders>
          </w:tcPr>
          <w:p w14:paraId="5741AA1A" w14:textId="1A3A37C1" w:rsidR="00432308" w:rsidRDefault="005F6F2A">
            <w:pPr>
              <w:pStyle w:val="TableTextDecimal"/>
              <w:cnfStyle w:val="000000000000" w:firstRow="0" w:lastRow="0" w:firstColumn="0" w:lastColumn="0" w:oddVBand="0" w:evenVBand="0" w:oddHBand="0" w:evenHBand="0" w:firstRowFirstColumn="0" w:firstRowLastColumn="0" w:lastRowFirstColumn="0" w:lastRowLastColumn="0"/>
            </w:pPr>
            <w:r>
              <w:t>500,000</w:t>
            </w:r>
          </w:p>
        </w:tc>
        <w:tc>
          <w:tcPr>
            <w:tcW w:w="945" w:type="pct"/>
            <w:tcBorders>
              <w:top w:val="single" w:sz="4" w:space="0" w:color="D9D9D9" w:themeColor="background1" w:themeShade="D9"/>
              <w:left w:val="nil"/>
              <w:bottom w:val="single" w:sz="4" w:space="0" w:color="D9D9D9" w:themeColor="background1" w:themeShade="D9"/>
              <w:right w:val="nil"/>
            </w:tcBorders>
          </w:tcPr>
          <w:p w14:paraId="0D27936C" w14:textId="6CFFF306" w:rsidR="00432308" w:rsidRDefault="005F6F2A">
            <w:pPr>
              <w:pStyle w:val="TableTextDecimal"/>
              <w:cnfStyle w:val="000000000000" w:firstRow="0" w:lastRow="0" w:firstColumn="0" w:lastColumn="0" w:oddVBand="0" w:evenVBand="0" w:oddHBand="0" w:evenHBand="0" w:firstRowFirstColumn="0" w:firstRowLastColumn="0" w:lastRowFirstColumn="0" w:lastRowLastColumn="0"/>
            </w:pPr>
            <w:r>
              <w:t>500,000</w:t>
            </w:r>
          </w:p>
        </w:tc>
      </w:tr>
      <w:tr w:rsidR="00432308" w14:paraId="66C2FFB5"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25E0AD59" w14:textId="06B2B016" w:rsidR="00432308" w:rsidRDefault="00432308">
            <w:r>
              <w:t>MARKETING</w:t>
            </w:r>
          </w:p>
        </w:tc>
        <w:tc>
          <w:tcPr>
            <w:tcW w:w="945" w:type="pct"/>
            <w:tcBorders>
              <w:top w:val="single" w:sz="4" w:space="0" w:color="D9D9D9" w:themeColor="background1" w:themeShade="D9"/>
              <w:left w:val="nil"/>
              <w:bottom w:val="single" w:sz="4" w:space="0" w:color="D9D9D9" w:themeColor="background1" w:themeShade="D9"/>
              <w:right w:val="nil"/>
            </w:tcBorders>
          </w:tcPr>
          <w:p w14:paraId="3766FFA8" w14:textId="65F9A900" w:rsidR="00432308" w:rsidRDefault="005F6F2A">
            <w:pPr>
              <w:pStyle w:val="TableTextDecimal"/>
              <w:cnfStyle w:val="000000000000" w:firstRow="0" w:lastRow="0" w:firstColumn="0" w:lastColumn="0" w:oddVBand="0" w:evenVBand="0" w:oddHBand="0" w:evenHBand="0" w:firstRowFirstColumn="0" w:firstRowLastColumn="0" w:lastRowFirstColumn="0" w:lastRowLastColumn="0"/>
            </w:pPr>
            <w:r>
              <w:t>1 YEAR</w:t>
            </w:r>
          </w:p>
        </w:tc>
        <w:tc>
          <w:tcPr>
            <w:tcW w:w="945" w:type="pct"/>
            <w:tcBorders>
              <w:top w:val="single" w:sz="4" w:space="0" w:color="D9D9D9" w:themeColor="background1" w:themeShade="D9"/>
              <w:left w:val="nil"/>
              <w:bottom w:val="single" w:sz="4" w:space="0" w:color="D9D9D9" w:themeColor="background1" w:themeShade="D9"/>
              <w:right w:val="nil"/>
            </w:tcBorders>
          </w:tcPr>
          <w:p w14:paraId="056A9F16" w14:textId="07B5C452" w:rsidR="00432308" w:rsidRDefault="005F6F2A">
            <w:pPr>
              <w:pStyle w:val="TableTextDecimal"/>
              <w:cnfStyle w:val="000000000000" w:firstRow="0" w:lastRow="0" w:firstColumn="0" w:lastColumn="0" w:oddVBand="0" w:evenVBand="0" w:oddHBand="0" w:evenHBand="0" w:firstRowFirstColumn="0" w:firstRowLastColumn="0" w:lastRowFirstColumn="0" w:lastRowLastColumn="0"/>
            </w:pPr>
            <w:r>
              <w:t>6,000,000</w:t>
            </w:r>
          </w:p>
        </w:tc>
        <w:tc>
          <w:tcPr>
            <w:tcW w:w="945" w:type="pct"/>
            <w:tcBorders>
              <w:top w:val="single" w:sz="4" w:space="0" w:color="D9D9D9" w:themeColor="background1" w:themeShade="D9"/>
              <w:left w:val="nil"/>
              <w:bottom w:val="single" w:sz="4" w:space="0" w:color="D9D9D9" w:themeColor="background1" w:themeShade="D9"/>
              <w:right w:val="nil"/>
            </w:tcBorders>
          </w:tcPr>
          <w:p w14:paraId="6665B44E" w14:textId="47BD70E8" w:rsidR="00432308" w:rsidRDefault="005F6F2A">
            <w:pPr>
              <w:pStyle w:val="TableTextDecimal"/>
              <w:cnfStyle w:val="000000000000" w:firstRow="0" w:lastRow="0" w:firstColumn="0" w:lastColumn="0" w:oddVBand="0" w:evenVBand="0" w:oddHBand="0" w:evenHBand="0" w:firstRowFirstColumn="0" w:firstRowLastColumn="0" w:lastRowFirstColumn="0" w:lastRowLastColumn="0"/>
            </w:pPr>
            <w:r>
              <w:t>6,000,000</w:t>
            </w:r>
          </w:p>
        </w:tc>
      </w:tr>
      <w:tr w:rsidR="00432308" w14:paraId="44AA35D5"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single" w:sz="4" w:space="0" w:color="D9D9D9" w:themeColor="background1" w:themeShade="D9"/>
              <w:right w:val="nil"/>
            </w:tcBorders>
          </w:tcPr>
          <w:p w14:paraId="703A0230" w14:textId="77777777" w:rsidR="00432308" w:rsidRDefault="00432308"/>
        </w:tc>
        <w:tc>
          <w:tcPr>
            <w:tcW w:w="945" w:type="pct"/>
            <w:tcBorders>
              <w:top w:val="single" w:sz="4" w:space="0" w:color="D9D9D9" w:themeColor="background1" w:themeShade="D9"/>
              <w:left w:val="nil"/>
              <w:bottom w:val="single" w:sz="4" w:space="0" w:color="D9D9D9" w:themeColor="background1" w:themeShade="D9"/>
              <w:right w:val="nil"/>
            </w:tcBorders>
          </w:tcPr>
          <w:p w14:paraId="7C72E80A" w14:textId="77777777" w:rsidR="00432308" w:rsidRDefault="00432308">
            <w:pPr>
              <w:pStyle w:val="TableTextDecimal"/>
              <w:cnfStyle w:val="000000000000" w:firstRow="0" w:lastRow="0" w:firstColumn="0" w:lastColumn="0" w:oddVBand="0" w:evenVBand="0" w:oddHBand="0" w:evenHBand="0" w:firstRowFirstColumn="0" w:firstRowLastColumn="0" w:lastRowFirstColumn="0" w:lastRowLastColumn="0"/>
            </w:pPr>
          </w:p>
        </w:tc>
        <w:tc>
          <w:tcPr>
            <w:tcW w:w="945" w:type="pct"/>
            <w:tcBorders>
              <w:top w:val="single" w:sz="4" w:space="0" w:color="D9D9D9" w:themeColor="background1" w:themeShade="D9"/>
              <w:left w:val="nil"/>
              <w:bottom w:val="single" w:sz="4" w:space="0" w:color="D9D9D9" w:themeColor="background1" w:themeShade="D9"/>
              <w:right w:val="nil"/>
            </w:tcBorders>
          </w:tcPr>
          <w:p w14:paraId="5F3CCA88" w14:textId="77777777" w:rsidR="00432308" w:rsidRDefault="00432308">
            <w:pPr>
              <w:pStyle w:val="TableTextDecimal"/>
              <w:cnfStyle w:val="000000000000" w:firstRow="0" w:lastRow="0" w:firstColumn="0" w:lastColumn="0" w:oddVBand="0" w:evenVBand="0" w:oddHBand="0" w:evenHBand="0" w:firstRowFirstColumn="0" w:firstRowLastColumn="0" w:lastRowFirstColumn="0" w:lastRowLastColumn="0"/>
            </w:pPr>
          </w:p>
        </w:tc>
        <w:tc>
          <w:tcPr>
            <w:tcW w:w="945" w:type="pct"/>
            <w:tcBorders>
              <w:top w:val="single" w:sz="4" w:space="0" w:color="D9D9D9" w:themeColor="background1" w:themeShade="D9"/>
              <w:left w:val="nil"/>
              <w:bottom w:val="single" w:sz="4" w:space="0" w:color="D9D9D9" w:themeColor="background1" w:themeShade="D9"/>
              <w:right w:val="nil"/>
            </w:tcBorders>
          </w:tcPr>
          <w:p w14:paraId="3A32A9D5" w14:textId="189F260C" w:rsidR="00432308" w:rsidRPr="00F05FBA" w:rsidRDefault="00F05FBA">
            <w:pPr>
              <w:pStyle w:val="TableTextDecimal"/>
              <w:cnfStyle w:val="000000000000" w:firstRow="0" w:lastRow="0" w:firstColumn="0" w:lastColumn="0" w:oddVBand="0" w:evenVBand="0" w:oddHBand="0" w:evenHBand="0" w:firstRowFirstColumn="0" w:firstRowLastColumn="0" w:lastRowFirstColumn="0" w:lastRowLastColumn="0"/>
              <w:rPr>
                <w:b/>
                <w:bCs/>
              </w:rPr>
            </w:pPr>
            <w:r w:rsidRPr="00F05FBA">
              <w:rPr>
                <w:b/>
                <w:bCs/>
              </w:rPr>
              <w:t>23,700,000</w:t>
            </w:r>
          </w:p>
        </w:tc>
      </w:tr>
      <w:tr w:rsidR="00EA4CA5" w14:paraId="060E5432" w14:textId="77777777">
        <w:tc>
          <w:tcPr>
            <w:cnfStyle w:val="001000000000" w:firstRow="0" w:lastRow="0" w:firstColumn="1" w:lastColumn="0" w:oddVBand="0" w:evenVBand="0" w:oddHBand="0" w:evenHBand="0" w:firstRowFirstColumn="0" w:firstRowLastColumn="0" w:lastRowFirstColumn="0" w:lastRowLastColumn="0"/>
            <w:tcW w:w="2164" w:type="pct"/>
            <w:tcBorders>
              <w:top w:val="single" w:sz="4" w:space="0" w:color="D9D9D9" w:themeColor="background1" w:themeShade="D9"/>
              <w:left w:val="nil"/>
              <w:bottom w:val="nil"/>
              <w:right w:val="nil"/>
            </w:tcBorders>
          </w:tcPr>
          <w:p w14:paraId="2CD48912" w14:textId="77777777" w:rsidR="00EA4CA5" w:rsidRDefault="00EA4CA5"/>
        </w:tc>
        <w:tc>
          <w:tcPr>
            <w:tcW w:w="945" w:type="pct"/>
            <w:tcBorders>
              <w:top w:val="single" w:sz="4" w:space="0" w:color="D9D9D9" w:themeColor="background1" w:themeShade="D9"/>
              <w:left w:val="nil"/>
              <w:bottom w:val="nil"/>
              <w:right w:val="nil"/>
            </w:tcBorders>
          </w:tcPr>
          <w:p w14:paraId="709B3188" w14:textId="77777777" w:rsidR="00EA4CA5" w:rsidRDefault="00EA4CA5">
            <w:pPr>
              <w:pStyle w:val="TableTextDecimal"/>
              <w:cnfStyle w:val="000000000000" w:firstRow="0" w:lastRow="0" w:firstColumn="0" w:lastColumn="0" w:oddVBand="0" w:evenVBand="0" w:oddHBand="0" w:evenHBand="0" w:firstRowFirstColumn="0" w:firstRowLastColumn="0" w:lastRowFirstColumn="0" w:lastRowLastColumn="0"/>
            </w:pPr>
          </w:p>
        </w:tc>
        <w:tc>
          <w:tcPr>
            <w:tcW w:w="945" w:type="pct"/>
            <w:tcBorders>
              <w:top w:val="single" w:sz="4" w:space="0" w:color="D9D9D9" w:themeColor="background1" w:themeShade="D9"/>
              <w:left w:val="nil"/>
              <w:bottom w:val="nil"/>
              <w:right w:val="nil"/>
            </w:tcBorders>
          </w:tcPr>
          <w:p w14:paraId="0CC81EE1" w14:textId="77777777" w:rsidR="00EA4CA5" w:rsidRDefault="00EA4CA5">
            <w:pPr>
              <w:pStyle w:val="TableTextDecimal"/>
              <w:cnfStyle w:val="000000000000" w:firstRow="0" w:lastRow="0" w:firstColumn="0" w:lastColumn="0" w:oddVBand="0" w:evenVBand="0" w:oddHBand="0" w:evenHBand="0" w:firstRowFirstColumn="0" w:firstRowLastColumn="0" w:lastRowFirstColumn="0" w:lastRowLastColumn="0"/>
            </w:pPr>
          </w:p>
        </w:tc>
        <w:tc>
          <w:tcPr>
            <w:tcW w:w="945" w:type="pct"/>
            <w:tcBorders>
              <w:top w:val="single" w:sz="4" w:space="0" w:color="D9D9D9" w:themeColor="background1" w:themeShade="D9"/>
              <w:left w:val="nil"/>
              <w:bottom w:val="nil"/>
              <w:right w:val="nil"/>
            </w:tcBorders>
          </w:tcPr>
          <w:p w14:paraId="74554393" w14:textId="77777777" w:rsidR="00EA4CA5" w:rsidRDefault="00EA4CA5">
            <w:pPr>
              <w:pStyle w:val="TableTextDecimal"/>
              <w:cnfStyle w:val="000000000000" w:firstRow="0" w:lastRow="0" w:firstColumn="0" w:lastColumn="0" w:oddVBand="0" w:evenVBand="0" w:oddHBand="0" w:evenHBand="0" w:firstRowFirstColumn="0" w:firstRowLastColumn="0" w:lastRowFirstColumn="0" w:lastRowLastColumn="0"/>
            </w:pPr>
          </w:p>
        </w:tc>
      </w:tr>
    </w:tbl>
    <w:p w14:paraId="3B86BE28" w14:textId="645D54A4" w:rsidR="00EA4CA5" w:rsidRDefault="008B0120">
      <w:pPr>
        <w:pStyle w:val="Heading1"/>
      </w:pPr>
      <w:bookmarkStart w:id="3" w:name="_Toc134542224"/>
      <w:r>
        <w:lastRenderedPageBreak/>
        <w:t>System Screen Shots</w:t>
      </w:r>
      <w:r w:rsidR="00A56452">
        <w:t xml:space="preserve"> (Bird Eye View)</w:t>
      </w:r>
      <w:bookmarkEnd w:id="3"/>
    </w:p>
    <w:p w14:paraId="3B39EA36" w14:textId="5B0516BF" w:rsidR="00EA4CA5" w:rsidRDefault="00205995">
      <w:pPr>
        <w:pStyle w:val="Heading2"/>
      </w:pPr>
      <w:r>
        <w:t>User interface Screen shots of both Computer and Mobile View</w:t>
      </w:r>
    </w:p>
    <w:p w14:paraId="37DADFC0" w14:textId="494FC080" w:rsidR="00EA4CA5" w:rsidRDefault="00205995" w:rsidP="00CA29BA">
      <w:pPr>
        <w:jc w:val="both"/>
      </w:pPr>
      <w:r>
        <w:t>Zip file is attached with this document</w:t>
      </w:r>
    </w:p>
    <w:p w14:paraId="7548F2D3" w14:textId="2218516D" w:rsidR="00A56452" w:rsidRDefault="00A56452" w:rsidP="00A56452"/>
    <w:p w14:paraId="19F885A9" w14:textId="6E2C6DAC" w:rsidR="00205995" w:rsidRDefault="00205995" w:rsidP="00A56452"/>
    <w:p w14:paraId="3978520D" w14:textId="57F08C38" w:rsidR="00205995" w:rsidRDefault="00205995" w:rsidP="00A56452"/>
    <w:p w14:paraId="424035D5" w14:textId="345DFF07" w:rsidR="00205995" w:rsidRDefault="00205995" w:rsidP="00A56452"/>
    <w:p w14:paraId="150D706F" w14:textId="3F9F1157" w:rsidR="00205995" w:rsidRDefault="00205995" w:rsidP="00A56452"/>
    <w:p w14:paraId="5469073A" w14:textId="77777777" w:rsidR="00205995" w:rsidRDefault="00205995" w:rsidP="00A56452"/>
    <w:p w14:paraId="0818AFD3" w14:textId="77777777" w:rsidR="00A56452" w:rsidRDefault="00A56452" w:rsidP="00A56452"/>
    <w:p w14:paraId="4ACE81BC" w14:textId="77777777" w:rsidR="00A56452" w:rsidRDefault="00A56452"/>
    <w:p w14:paraId="3F04CAC2" w14:textId="7A9A6230" w:rsidR="00EA4CA5" w:rsidRDefault="00EA4CA5"/>
    <w:tbl>
      <w:tblPr>
        <w:tblpPr w:leftFromText="180" w:rightFromText="180" w:vertAnchor="page" w:horzAnchor="page" w:tblpX="6391" w:tblpY="2641"/>
        <w:tblW w:w="2637" w:type="pct"/>
        <w:tblCellMar>
          <w:left w:w="0" w:type="dxa"/>
          <w:right w:w="0" w:type="dxa"/>
        </w:tblCellMar>
        <w:tblLook w:val="04A0" w:firstRow="1" w:lastRow="0" w:firstColumn="1" w:lastColumn="0" w:noHBand="0" w:noVBand="1"/>
        <w:tblDescription w:val="Contact information"/>
      </w:tblPr>
      <w:tblGrid>
        <w:gridCol w:w="3360"/>
        <w:gridCol w:w="6"/>
        <w:gridCol w:w="6"/>
        <w:gridCol w:w="6"/>
        <w:gridCol w:w="6"/>
        <w:gridCol w:w="6"/>
        <w:gridCol w:w="6"/>
        <w:gridCol w:w="6"/>
        <w:gridCol w:w="6"/>
        <w:gridCol w:w="1396"/>
        <w:gridCol w:w="6"/>
        <w:gridCol w:w="6"/>
      </w:tblGrid>
      <w:tr w:rsidR="006A46C4" w14:paraId="7A6519F1" w14:textId="77777777" w:rsidTr="006A46C4">
        <w:trPr>
          <w:gridAfter w:val="2"/>
          <w:wAfter w:w="12" w:type="pct"/>
          <w:trHeight w:val="839"/>
        </w:trPr>
        <w:tc>
          <w:tcPr>
            <w:tcW w:w="3488" w:type="pct"/>
            <w:tcBorders>
              <w:bottom w:val="single" w:sz="8" w:space="0" w:color="D9D9D9" w:themeColor="background1" w:themeShade="D9"/>
            </w:tcBorders>
            <w:shd w:val="clear" w:color="auto" w:fill="7E97AD" w:themeFill="accent1"/>
          </w:tcPr>
          <w:p w14:paraId="728AFA0E" w14:textId="77777777" w:rsidR="006A46C4" w:rsidRDefault="006A46C4" w:rsidP="006A46C4">
            <w:pPr>
              <w:pStyle w:val="TableReverseHeading"/>
            </w:pPr>
            <w:r>
              <w:lastRenderedPageBreak/>
              <w:t>razack r. baraza</w:t>
            </w:r>
            <w:r>
              <w:br/>
              <w:t>founder</w:t>
            </w:r>
          </w:p>
        </w:tc>
        <w:tc>
          <w:tcPr>
            <w:tcW w:w="6" w:type="pct"/>
          </w:tcPr>
          <w:p w14:paraId="58A7D479" w14:textId="77777777" w:rsidR="006A46C4" w:rsidRDefault="006A46C4" w:rsidP="006A46C4">
            <w:pPr>
              <w:pStyle w:val="TableReverseHeading"/>
            </w:pPr>
          </w:p>
        </w:tc>
        <w:tc>
          <w:tcPr>
            <w:tcW w:w="6" w:type="pct"/>
          </w:tcPr>
          <w:p w14:paraId="398EFF0C" w14:textId="77777777" w:rsidR="006A46C4" w:rsidRDefault="006A46C4" w:rsidP="006A46C4">
            <w:pPr>
              <w:pStyle w:val="TableReverseHeading"/>
            </w:pPr>
          </w:p>
        </w:tc>
        <w:tc>
          <w:tcPr>
            <w:tcW w:w="6" w:type="pct"/>
          </w:tcPr>
          <w:p w14:paraId="3DDB4813" w14:textId="77777777" w:rsidR="006A46C4" w:rsidRDefault="006A46C4" w:rsidP="006A46C4">
            <w:pPr>
              <w:pStyle w:val="TableReverseHeading"/>
            </w:pPr>
          </w:p>
        </w:tc>
        <w:tc>
          <w:tcPr>
            <w:tcW w:w="6" w:type="pct"/>
          </w:tcPr>
          <w:p w14:paraId="2068DD24" w14:textId="77777777" w:rsidR="006A46C4" w:rsidRDefault="006A46C4" w:rsidP="006A46C4">
            <w:pPr>
              <w:pStyle w:val="TableReverseHeading"/>
            </w:pPr>
          </w:p>
        </w:tc>
        <w:tc>
          <w:tcPr>
            <w:tcW w:w="6" w:type="pct"/>
          </w:tcPr>
          <w:p w14:paraId="71F8788E" w14:textId="77777777" w:rsidR="006A46C4" w:rsidRDefault="006A46C4" w:rsidP="006A46C4">
            <w:pPr>
              <w:pStyle w:val="TableReverseHeading"/>
            </w:pPr>
          </w:p>
        </w:tc>
        <w:tc>
          <w:tcPr>
            <w:tcW w:w="6" w:type="pct"/>
          </w:tcPr>
          <w:p w14:paraId="6435CE8E" w14:textId="77777777" w:rsidR="006A46C4" w:rsidRDefault="006A46C4" w:rsidP="006A46C4">
            <w:pPr>
              <w:pStyle w:val="TableReverseHeading"/>
            </w:pPr>
          </w:p>
        </w:tc>
        <w:tc>
          <w:tcPr>
            <w:tcW w:w="6" w:type="pct"/>
          </w:tcPr>
          <w:p w14:paraId="7F41F7DF" w14:textId="77777777" w:rsidR="006A46C4" w:rsidRDefault="006A46C4" w:rsidP="006A46C4">
            <w:pPr>
              <w:pStyle w:val="TableReverseHeading"/>
            </w:pPr>
          </w:p>
        </w:tc>
        <w:tc>
          <w:tcPr>
            <w:tcW w:w="6" w:type="pct"/>
          </w:tcPr>
          <w:p w14:paraId="20CF217F" w14:textId="77777777" w:rsidR="006A46C4" w:rsidRDefault="006A46C4" w:rsidP="006A46C4">
            <w:pPr>
              <w:pStyle w:val="TableReverseHeading"/>
            </w:pPr>
          </w:p>
        </w:tc>
        <w:tc>
          <w:tcPr>
            <w:tcW w:w="1449" w:type="pct"/>
          </w:tcPr>
          <w:p w14:paraId="4544C5CD" w14:textId="77777777" w:rsidR="006A46C4" w:rsidRDefault="006A46C4" w:rsidP="006A46C4">
            <w:pPr>
              <w:pStyle w:val="TableReverseHeading"/>
            </w:pPr>
            <w:r>
              <w:t>323ERERER</w:t>
            </w:r>
          </w:p>
        </w:tc>
      </w:tr>
      <w:tr w:rsidR="006A46C4" w14:paraId="3336C8C2" w14:textId="77777777" w:rsidTr="006A46C4">
        <w:trPr>
          <w:gridAfter w:val="2"/>
          <w:wAfter w:w="12" w:type="pct"/>
          <w:trHeight w:val="2654"/>
        </w:trPr>
        <w:tc>
          <w:tcPr>
            <w:tcW w:w="3488" w:type="pct"/>
          </w:tcPr>
          <w:p w14:paraId="13A135E7" w14:textId="77777777" w:rsidR="006A46C4" w:rsidRDefault="006A46C4" w:rsidP="006A46C4">
            <w:pPr>
              <w:pStyle w:val="NoSpacing"/>
              <w:spacing w:before="0"/>
              <w:rPr>
                <w:noProof/>
              </w:rPr>
            </w:pPr>
          </w:p>
          <w:p w14:paraId="2A9DA26E" w14:textId="77777777" w:rsidR="006A46C4" w:rsidRDefault="006A46C4" w:rsidP="006A46C4">
            <w:pPr>
              <w:pStyle w:val="NoSpacing"/>
              <w:spacing w:before="0"/>
            </w:pPr>
            <w:r>
              <w:rPr>
                <w:noProof/>
              </w:rPr>
              <w:drawing>
                <wp:inline distT="0" distB="0" distL="0" distR="0" wp14:anchorId="4503EB7D" wp14:editId="426DEB55">
                  <wp:extent cx="2133120" cy="28384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173422" cy="2892078"/>
                          </a:xfrm>
                          <a:prstGeom prst="rect">
                            <a:avLst/>
                          </a:prstGeom>
                        </pic:spPr>
                      </pic:pic>
                    </a:graphicData>
                  </a:graphic>
                </wp:inline>
              </w:drawing>
            </w:r>
          </w:p>
        </w:tc>
        <w:tc>
          <w:tcPr>
            <w:tcW w:w="6" w:type="pct"/>
          </w:tcPr>
          <w:p w14:paraId="7C6D22AF" w14:textId="77777777" w:rsidR="006A46C4" w:rsidRDefault="006A46C4" w:rsidP="006A46C4">
            <w:pPr>
              <w:pStyle w:val="NoSpacing"/>
              <w:spacing w:before="0"/>
            </w:pPr>
          </w:p>
        </w:tc>
        <w:tc>
          <w:tcPr>
            <w:tcW w:w="6" w:type="pct"/>
          </w:tcPr>
          <w:p w14:paraId="01D893C8" w14:textId="77777777" w:rsidR="006A46C4" w:rsidRDefault="006A46C4" w:rsidP="006A46C4">
            <w:pPr>
              <w:pStyle w:val="NoSpacing"/>
              <w:spacing w:before="0"/>
            </w:pPr>
          </w:p>
        </w:tc>
        <w:tc>
          <w:tcPr>
            <w:tcW w:w="6" w:type="pct"/>
          </w:tcPr>
          <w:p w14:paraId="6CAA0B0A" w14:textId="77777777" w:rsidR="006A46C4" w:rsidRDefault="006A46C4" w:rsidP="006A46C4">
            <w:pPr>
              <w:pStyle w:val="NoSpacing"/>
              <w:spacing w:before="0"/>
            </w:pPr>
          </w:p>
        </w:tc>
        <w:tc>
          <w:tcPr>
            <w:tcW w:w="6" w:type="pct"/>
          </w:tcPr>
          <w:p w14:paraId="52765EFE" w14:textId="77777777" w:rsidR="006A46C4" w:rsidRDefault="006A46C4" w:rsidP="006A46C4">
            <w:pPr>
              <w:pStyle w:val="NoSpacing"/>
              <w:spacing w:before="0"/>
            </w:pPr>
          </w:p>
        </w:tc>
        <w:tc>
          <w:tcPr>
            <w:tcW w:w="6" w:type="pct"/>
          </w:tcPr>
          <w:p w14:paraId="22271775" w14:textId="77777777" w:rsidR="006A46C4" w:rsidRDefault="006A46C4" w:rsidP="006A46C4">
            <w:pPr>
              <w:pStyle w:val="NoSpacing"/>
              <w:spacing w:before="0"/>
            </w:pPr>
          </w:p>
        </w:tc>
        <w:tc>
          <w:tcPr>
            <w:tcW w:w="6" w:type="pct"/>
          </w:tcPr>
          <w:p w14:paraId="50BBAD88" w14:textId="77777777" w:rsidR="006A46C4" w:rsidRDefault="006A46C4" w:rsidP="006A46C4">
            <w:pPr>
              <w:pStyle w:val="NoSpacing"/>
              <w:spacing w:before="0"/>
            </w:pPr>
          </w:p>
        </w:tc>
        <w:tc>
          <w:tcPr>
            <w:tcW w:w="6" w:type="pct"/>
          </w:tcPr>
          <w:p w14:paraId="4AFD25EE" w14:textId="77777777" w:rsidR="006A46C4" w:rsidRDefault="006A46C4" w:rsidP="006A46C4">
            <w:pPr>
              <w:pStyle w:val="NoSpacing"/>
              <w:spacing w:before="0"/>
            </w:pPr>
          </w:p>
        </w:tc>
        <w:tc>
          <w:tcPr>
            <w:tcW w:w="6" w:type="pct"/>
          </w:tcPr>
          <w:p w14:paraId="6CA4E809" w14:textId="77777777" w:rsidR="006A46C4" w:rsidRDefault="006A46C4" w:rsidP="006A46C4">
            <w:pPr>
              <w:pStyle w:val="NoSpacing"/>
              <w:spacing w:before="0"/>
            </w:pPr>
          </w:p>
        </w:tc>
        <w:tc>
          <w:tcPr>
            <w:tcW w:w="1449" w:type="pct"/>
          </w:tcPr>
          <w:p w14:paraId="0D66938A" w14:textId="77777777" w:rsidR="006A46C4" w:rsidRDefault="006A46C4" w:rsidP="006A46C4">
            <w:pPr>
              <w:pStyle w:val="NoSpacing"/>
              <w:spacing w:before="0"/>
            </w:pPr>
          </w:p>
        </w:tc>
      </w:tr>
      <w:tr w:rsidR="006A46C4" w14:paraId="68F2C888" w14:textId="77777777" w:rsidTr="006A46C4">
        <w:trPr>
          <w:trHeight w:val="820"/>
        </w:trPr>
        <w:tc>
          <w:tcPr>
            <w:tcW w:w="3495" w:type="pct"/>
            <w:gridSpan w:val="2"/>
            <w:tcMar>
              <w:top w:w="72" w:type="dxa"/>
            </w:tcMar>
          </w:tcPr>
          <w:p w14:paraId="57C09A15" w14:textId="77777777" w:rsidR="006A46C4" w:rsidRDefault="006A46C4" w:rsidP="006A46C4">
            <w:pPr>
              <w:pStyle w:val="TableText"/>
            </w:pPr>
            <w:r>
              <w:rPr>
                <w:rStyle w:val="Strong"/>
              </w:rPr>
              <w:t>Tel</w:t>
            </w:r>
            <w:r>
              <w:t xml:space="preserve"> +255 628 06 48 06</w:t>
            </w:r>
          </w:p>
          <w:p w14:paraId="12E40F25" w14:textId="77777777" w:rsidR="006A46C4" w:rsidRDefault="006A46C4" w:rsidP="006A46C4">
            <w:pPr>
              <w:pStyle w:val="TableText"/>
            </w:pPr>
            <w:r>
              <w:t>razackreds@gmail.com</w:t>
            </w:r>
          </w:p>
        </w:tc>
        <w:tc>
          <w:tcPr>
            <w:tcW w:w="6" w:type="pct"/>
            <w:tcMar>
              <w:top w:w="72" w:type="dxa"/>
            </w:tcMar>
          </w:tcPr>
          <w:p w14:paraId="5225A70D" w14:textId="77777777" w:rsidR="006A46C4" w:rsidRDefault="006A46C4" w:rsidP="006A46C4">
            <w:pPr>
              <w:pStyle w:val="TableText"/>
            </w:pPr>
          </w:p>
        </w:tc>
        <w:tc>
          <w:tcPr>
            <w:tcW w:w="6" w:type="pct"/>
          </w:tcPr>
          <w:p w14:paraId="098688CD" w14:textId="77777777" w:rsidR="006A46C4" w:rsidRDefault="006A46C4" w:rsidP="006A46C4">
            <w:pPr>
              <w:pStyle w:val="TableText"/>
            </w:pPr>
          </w:p>
        </w:tc>
        <w:tc>
          <w:tcPr>
            <w:tcW w:w="6" w:type="pct"/>
          </w:tcPr>
          <w:p w14:paraId="093AC33E" w14:textId="77777777" w:rsidR="006A46C4" w:rsidRDefault="006A46C4" w:rsidP="006A46C4">
            <w:pPr>
              <w:pStyle w:val="TableText"/>
            </w:pPr>
          </w:p>
        </w:tc>
        <w:tc>
          <w:tcPr>
            <w:tcW w:w="6" w:type="pct"/>
          </w:tcPr>
          <w:p w14:paraId="2E60DFCA" w14:textId="77777777" w:rsidR="006A46C4" w:rsidRDefault="006A46C4" w:rsidP="006A46C4">
            <w:pPr>
              <w:pStyle w:val="TableText"/>
            </w:pPr>
          </w:p>
        </w:tc>
        <w:tc>
          <w:tcPr>
            <w:tcW w:w="6" w:type="pct"/>
          </w:tcPr>
          <w:p w14:paraId="5576200C" w14:textId="77777777" w:rsidR="006A46C4" w:rsidRDefault="006A46C4" w:rsidP="006A46C4">
            <w:pPr>
              <w:pStyle w:val="TableText"/>
            </w:pPr>
          </w:p>
        </w:tc>
        <w:tc>
          <w:tcPr>
            <w:tcW w:w="1462" w:type="pct"/>
            <w:gridSpan w:val="3"/>
          </w:tcPr>
          <w:p w14:paraId="2FB85A21" w14:textId="77777777" w:rsidR="006A46C4" w:rsidRDefault="006A46C4" w:rsidP="006A46C4">
            <w:pPr>
              <w:pStyle w:val="TableText"/>
            </w:pPr>
          </w:p>
        </w:tc>
        <w:tc>
          <w:tcPr>
            <w:tcW w:w="6" w:type="pct"/>
          </w:tcPr>
          <w:p w14:paraId="4E6681CC" w14:textId="77777777" w:rsidR="006A46C4" w:rsidRDefault="006A46C4" w:rsidP="006A46C4">
            <w:pPr>
              <w:pStyle w:val="TableText"/>
            </w:pPr>
          </w:p>
        </w:tc>
        <w:tc>
          <w:tcPr>
            <w:tcW w:w="6" w:type="pct"/>
          </w:tcPr>
          <w:p w14:paraId="4D8E58D5" w14:textId="77777777" w:rsidR="006A46C4" w:rsidRDefault="006A46C4" w:rsidP="006A46C4">
            <w:pPr>
              <w:pStyle w:val="TableText"/>
            </w:pPr>
          </w:p>
        </w:tc>
      </w:tr>
    </w:tbl>
    <w:p w14:paraId="4D60D08F" w14:textId="4446EE33" w:rsidR="00EA4CA5" w:rsidRDefault="00ED69CE">
      <w:pPr>
        <w:pStyle w:val="Heading1"/>
        <w:pageBreakBefore w:val="0"/>
        <w:spacing w:before="720"/>
      </w:pPr>
      <w:r>
        <w:t xml:space="preserve"> </w:t>
      </w:r>
      <w:bookmarkStart w:id="4" w:name="_Toc134542225"/>
      <w:r w:rsidR="00D06532">
        <w:t>Company Information</w:t>
      </w:r>
      <w:bookmarkEnd w:id="4"/>
    </w:p>
    <w:p w14:paraId="162DDD1C" w14:textId="465C5D4D" w:rsidR="00EA4CA5" w:rsidRDefault="00002590">
      <w:pPr>
        <w:pStyle w:val="TableText"/>
      </w:pPr>
      <w:sdt>
        <w:sdtPr>
          <w:alias w:val="Company"/>
          <w:tag w:val=""/>
          <w:id w:val="1877888041"/>
          <w:placeholder>
            <w:docPart w:val="43B66437388745D08D49D1D73F7FBC6B"/>
          </w:placeholder>
          <w:dataBinding w:prefixMappings="xmlns:ns0='http://schemas.openxmlformats.org/officeDocument/2006/extended-properties' " w:xpath="/ns0:Properties[1]/ns0:Company[1]" w:storeItemID="{6668398D-A668-4E3E-A5EB-62B293D839F1}"/>
          <w:text/>
        </w:sdtPr>
        <w:sdtEndPr/>
        <w:sdtContent>
          <w:r w:rsidR="00BA3DD7">
            <w:t>DropCode</w:t>
          </w:r>
        </w:sdtContent>
      </w:sdt>
    </w:p>
    <w:p w14:paraId="788848DF" w14:textId="0C44E86B" w:rsidR="00EA4CA5" w:rsidRDefault="00002590">
      <w:pPr>
        <w:pStyle w:val="TableText"/>
      </w:pPr>
      <w:sdt>
        <w:sdtPr>
          <w:alias w:val="Street Address"/>
          <w:tag w:val="Street Address"/>
          <w:id w:val="84583310"/>
          <w:placeholder>
            <w:docPart w:val="0EC3333751D245BDB9BDED3F9F481153"/>
          </w:placeholder>
          <w:dataBinding w:prefixMappings="xmlns:ns0='http://schemas.microsoft.com/office/2006/coverPageProps' " w:xpath="/ns0:CoverPageProperties[1]/ns0:CompanyAddress[1]" w:storeItemID="{55AF091B-3C7A-41E3-B477-F2FDAA23CFDA}"/>
          <w:text w:multiLine="1"/>
        </w:sdtPr>
        <w:sdtEndPr/>
        <w:sdtContent>
          <w:r w:rsidR="00BA3DD7">
            <w:t>Pugu, Pugu Station</w:t>
          </w:r>
        </w:sdtContent>
      </w:sdt>
    </w:p>
    <w:p w14:paraId="535080F1" w14:textId="48E36090" w:rsidR="00EA4CA5" w:rsidRDefault="00D06532" w:rsidP="00F62176">
      <w:pPr>
        <w:pStyle w:val="TableText"/>
        <w:rPr>
          <w:rStyle w:val="Strong"/>
        </w:rPr>
      </w:pPr>
      <w:r>
        <w:rPr>
          <w:rStyle w:val="Strong"/>
        </w:rPr>
        <w:t>Tel</w:t>
      </w:r>
      <w:r>
        <w:t xml:space="preserve"> </w:t>
      </w:r>
      <w:sdt>
        <w:sdtPr>
          <w:alias w:val="Telephone"/>
          <w:tag w:val="Telephone"/>
          <w:id w:val="-635560798"/>
          <w:placeholder>
            <w:docPart w:val="C98750D3E3104AEABA0659FD7F1E1BC0"/>
          </w:placeholder>
          <w:dataBinding w:prefixMappings="xmlns:ns0='http://schemas.microsoft.com/office/2006/coverPageProps' " w:xpath="/ns0:CoverPageProperties[1]/ns0:CompanyPhone[1]" w:storeItemID="{55AF091B-3C7A-41E3-B477-F2FDAA23CFDA}"/>
          <w:text/>
        </w:sdtPr>
        <w:sdtEndPr/>
        <w:sdtContent>
          <w:r w:rsidR="00BA3DD7">
            <w:t>+255 628 06 48 06</w:t>
          </w:r>
        </w:sdtContent>
      </w:sdt>
    </w:p>
    <w:p w14:paraId="526F7BCF" w14:textId="21C4AECA" w:rsidR="00EA4CA5" w:rsidRDefault="00002590">
      <w:pPr>
        <w:pStyle w:val="TableText"/>
      </w:pPr>
      <w:sdt>
        <w:sdtPr>
          <w:alias w:val="Website"/>
          <w:tag w:val="Website"/>
          <w:id w:val="211319655"/>
          <w:placeholder>
            <w:docPart w:val="FF11A8B8B25F40EAA2075B4BEA8FC0C5"/>
          </w:placeholder>
          <w:dataBinding w:prefixMappings="xmlns:ns0='http://purl.org/dc/elements/1.1/' xmlns:ns1='http://schemas.openxmlformats.org/package/2006/metadata/core-properties' " w:xpath="/ns1:coreProperties[1]/ns1:keywords[1]" w:storeItemID="{6C3C8BC8-F283-45AE-878A-BAB7291924A1}"/>
          <w:text/>
        </w:sdtPr>
        <w:sdtEndPr/>
        <w:sdtContent>
          <w:r w:rsidR="00811494">
            <w:t>https:/dropcode.co.tz</w:t>
          </w:r>
        </w:sdtContent>
      </w:sdt>
    </w:p>
    <w:p w14:paraId="19EDA15F" w14:textId="55D2F1B9" w:rsidR="00EA4CA5" w:rsidRDefault="00EA4CA5">
      <w:pPr>
        <w:pStyle w:val="TableText"/>
        <w:spacing w:before="480"/>
      </w:pPr>
    </w:p>
    <w:sectPr w:rsidR="00EA4CA5">
      <w:headerReference w:type="default" r:id="rId13"/>
      <w:footerReference w:type="default" r:id="rId14"/>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324F0" w14:textId="77777777" w:rsidR="00002590" w:rsidRDefault="00002590">
      <w:pPr>
        <w:spacing w:after="0" w:line="240" w:lineRule="auto"/>
      </w:pPr>
      <w:r>
        <w:separator/>
      </w:r>
    </w:p>
  </w:endnote>
  <w:endnote w:type="continuationSeparator" w:id="0">
    <w:p w14:paraId="05FAC481" w14:textId="77777777" w:rsidR="00002590" w:rsidRDefault="00002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B647E" w14:textId="77777777" w:rsidR="00EA4CA5" w:rsidRDefault="00D06532">
    <w:pPr>
      <w:pStyle w:val="Footer"/>
    </w:pPr>
    <w:r>
      <w:t xml:space="preserve">Page </w:t>
    </w:r>
    <w:r>
      <w:fldChar w:fldCharType="begin"/>
    </w:r>
    <w:r>
      <w:instrText xml:space="preserve"> page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4562E" w14:textId="77777777" w:rsidR="00002590" w:rsidRDefault="00002590">
      <w:pPr>
        <w:spacing w:after="0" w:line="240" w:lineRule="auto"/>
      </w:pPr>
      <w:r>
        <w:separator/>
      </w:r>
    </w:p>
  </w:footnote>
  <w:footnote w:type="continuationSeparator" w:id="0">
    <w:p w14:paraId="1DA39BDE" w14:textId="77777777" w:rsidR="00002590" w:rsidRDefault="00002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7771" w14:textId="77777777" w:rsidR="00EA4CA5" w:rsidRDefault="00D06532">
    <w:pPr>
      <w:pStyle w:val="HeaderShaded"/>
      <w:tabs>
        <w:tab w:val="left" w:pos="5032"/>
      </w:tabs>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68472" w14:textId="33DDBCBD" w:rsidR="00EA4CA5" w:rsidRDefault="00305D7F">
    <w:pPr>
      <w:pStyle w:val="HeaderShaded"/>
    </w:pPr>
    <w:r>
      <w:t xml:space="preserve">BARAZA </w:t>
    </w:r>
    <w:r w:rsidR="00E9294C">
      <w:t>sm</w:t>
    </w:r>
    <w: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C02D66"/>
    <w:multiLevelType w:val="hybridMultilevel"/>
    <w:tmpl w:val="DAE04D56"/>
    <w:lvl w:ilvl="0" w:tplc="04090011">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6"/>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DD7"/>
    <w:rsid w:val="00002590"/>
    <w:rsid w:val="000173B4"/>
    <w:rsid w:val="00045D98"/>
    <w:rsid w:val="000C5909"/>
    <w:rsid w:val="001171E8"/>
    <w:rsid w:val="00167038"/>
    <w:rsid w:val="00173ED0"/>
    <w:rsid w:val="002044D2"/>
    <w:rsid w:val="00205995"/>
    <w:rsid w:val="0024500D"/>
    <w:rsid w:val="00262A01"/>
    <w:rsid w:val="0029760D"/>
    <w:rsid w:val="002B52DF"/>
    <w:rsid w:val="00305D7F"/>
    <w:rsid w:val="003130AE"/>
    <w:rsid w:val="003455F0"/>
    <w:rsid w:val="00361271"/>
    <w:rsid w:val="00363052"/>
    <w:rsid w:val="003868BA"/>
    <w:rsid w:val="003E785B"/>
    <w:rsid w:val="00410A16"/>
    <w:rsid w:val="00432308"/>
    <w:rsid w:val="004326AA"/>
    <w:rsid w:val="004775CE"/>
    <w:rsid w:val="00490A5E"/>
    <w:rsid w:val="005072EE"/>
    <w:rsid w:val="005141D2"/>
    <w:rsid w:val="00525106"/>
    <w:rsid w:val="0055142E"/>
    <w:rsid w:val="0055674D"/>
    <w:rsid w:val="005F6F2A"/>
    <w:rsid w:val="00626B23"/>
    <w:rsid w:val="00683640"/>
    <w:rsid w:val="006A46C4"/>
    <w:rsid w:val="006B5E63"/>
    <w:rsid w:val="006D605D"/>
    <w:rsid w:val="006E568C"/>
    <w:rsid w:val="00743A54"/>
    <w:rsid w:val="00757F0A"/>
    <w:rsid w:val="00766AD2"/>
    <w:rsid w:val="00782E11"/>
    <w:rsid w:val="00791ADB"/>
    <w:rsid w:val="00811494"/>
    <w:rsid w:val="00826DC8"/>
    <w:rsid w:val="008A2700"/>
    <w:rsid w:val="008B0120"/>
    <w:rsid w:val="008B3F65"/>
    <w:rsid w:val="008B6DA5"/>
    <w:rsid w:val="008C1D30"/>
    <w:rsid w:val="009029A0"/>
    <w:rsid w:val="00904148"/>
    <w:rsid w:val="00906C3E"/>
    <w:rsid w:val="00922990"/>
    <w:rsid w:val="00950CBD"/>
    <w:rsid w:val="00970495"/>
    <w:rsid w:val="009C2396"/>
    <w:rsid w:val="009E1F0C"/>
    <w:rsid w:val="009F56F2"/>
    <w:rsid w:val="00A221A7"/>
    <w:rsid w:val="00A56452"/>
    <w:rsid w:val="00AD5FF8"/>
    <w:rsid w:val="00B428C3"/>
    <w:rsid w:val="00B527EB"/>
    <w:rsid w:val="00B60936"/>
    <w:rsid w:val="00B952AF"/>
    <w:rsid w:val="00BA3DD7"/>
    <w:rsid w:val="00BB5EAF"/>
    <w:rsid w:val="00C53D00"/>
    <w:rsid w:val="00C56C40"/>
    <w:rsid w:val="00C857C5"/>
    <w:rsid w:val="00CA29BA"/>
    <w:rsid w:val="00CA6BA5"/>
    <w:rsid w:val="00CA7948"/>
    <w:rsid w:val="00CD2F3E"/>
    <w:rsid w:val="00D06532"/>
    <w:rsid w:val="00D62F5C"/>
    <w:rsid w:val="00E017E8"/>
    <w:rsid w:val="00E1680C"/>
    <w:rsid w:val="00E41454"/>
    <w:rsid w:val="00E449E3"/>
    <w:rsid w:val="00E81178"/>
    <w:rsid w:val="00E82347"/>
    <w:rsid w:val="00E879D9"/>
    <w:rsid w:val="00E91E61"/>
    <w:rsid w:val="00E9294C"/>
    <w:rsid w:val="00EA4CA5"/>
    <w:rsid w:val="00ED69CE"/>
    <w:rsid w:val="00F05FBA"/>
    <w:rsid w:val="00F62176"/>
    <w:rsid w:val="00F627D9"/>
    <w:rsid w:val="00F6598E"/>
    <w:rsid w:val="00F70342"/>
    <w:rsid w:val="00F723D0"/>
    <w:rsid w:val="00F75446"/>
    <w:rsid w:val="00F90358"/>
    <w:rsid w:val="00FB54BE"/>
    <w:rsid w:val="00FC3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0D7BC"/>
  <w15:docId w15:val="{35E44FA1-A493-4A2F-8E5B-E2C9CB698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semiHidden/>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Timeles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63DC7BCFCFF43C998F5F463E5AA54A1"/>
        <w:category>
          <w:name w:val="General"/>
          <w:gallery w:val="placeholder"/>
        </w:category>
        <w:types>
          <w:type w:val="bbPlcHdr"/>
        </w:types>
        <w:behaviors>
          <w:behavior w:val="content"/>
        </w:behaviors>
        <w:guid w:val="{1469B1FF-F2BE-4251-AF31-6FCF19BCAA8A}"/>
      </w:docPartPr>
      <w:docPartBody>
        <w:p w:rsidR="008A1227" w:rsidRDefault="002F73BE">
          <w:pPr>
            <w:pStyle w:val="363DC7BCFCFF43C998F5F463E5AA54A1"/>
          </w:pPr>
          <w:r>
            <w:t>[Date]</w:t>
          </w:r>
        </w:p>
      </w:docPartBody>
    </w:docPart>
    <w:docPart>
      <w:docPartPr>
        <w:name w:val="8AF34CFA831B4F4A975483D62C276C09"/>
        <w:category>
          <w:name w:val="General"/>
          <w:gallery w:val="placeholder"/>
        </w:category>
        <w:types>
          <w:type w:val="bbPlcHdr"/>
        </w:types>
        <w:behaviors>
          <w:behavior w:val="content"/>
        </w:behaviors>
        <w:guid w:val="{496A3B0B-C617-47DC-B9B4-0D9D0790D448}"/>
      </w:docPartPr>
      <w:docPartBody>
        <w:p w:rsidR="008A1227" w:rsidRDefault="002F73BE">
          <w:pPr>
            <w:pStyle w:val="8AF34CFA831B4F4A975483D62C276C09"/>
          </w:pPr>
          <w:r>
            <w:t>Table Heading</w:t>
          </w:r>
        </w:p>
      </w:docPartBody>
    </w:docPart>
    <w:docPart>
      <w:docPartPr>
        <w:name w:val="C98750D3E3104AEABA0659FD7F1E1BC0"/>
        <w:category>
          <w:name w:val="General"/>
          <w:gallery w:val="placeholder"/>
        </w:category>
        <w:types>
          <w:type w:val="bbPlcHdr"/>
        </w:types>
        <w:behaviors>
          <w:behavior w:val="content"/>
        </w:behaviors>
        <w:guid w:val="{D96D575A-2A61-453D-8CCB-A84F4EF73239}"/>
      </w:docPartPr>
      <w:docPartBody>
        <w:p w:rsidR="008A1227" w:rsidRDefault="002F73BE">
          <w:pPr>
            <w:pStyle w:val="C98750D3E3104AEABA0659FD7F1E1BC0"/>
          </w:pPr>
          <w:r>
            <w:t>[Telephone]</w:t>
          </w:r>
        </w:p>
      </w:docPartBody>
    </w:docPart>
    <w:docPart>
      <w:docPartPr>
        <w:name w:val="43B66437388745D08D49D1D73F7FBC6B"/>
        <w:category>
          <w:name w:val="General"/>
          <w:gallery w:val="placeholder"/>
        </w:category>
        <w:types>
          <w:type w:val="bbPlcHdr"/>
        </w:types>
        <w:behaviors>
          <w:behavior w:val="content"/>
        </w:behaviors>
        <w:guid w:val="{93353B9D-D12D-405A-A52D-69B7E3BF7A50}"/>
      </w:docPartPr>
      <w:docPartBody>
        <w:p w:rsidR="008A1227" w:rsidRDefault="002F73BE">
          <w:pPr>
            <w:pStyle w:val="43B66437388745D08D49D1D73F7FBC6B"/>
          </w:pPr>
          <w:r>
            <w:t>[Company]</w:t>
          </w:r>
        </w:p>
      </w:docPartBody>
    </w:docPart>
    <w:docPart>
      <w:docPartPr>
        <w:name w:val="0EC3333751D245BDB9BDED3F9F481153"/>
        <w:category>
          <w:name w:val="General"/>
          <w:gallery w:val="placeholder"/>
        </w:category>
        <w:types>
          <w:type w:val="bbPlcHdr"/>
        </w:types>
        <w:behaviors>
          <w:behavior w:val="content"/>
        </w:behaviors>
        <w:guid w:val="{754A2E6D-FB5D-4A43-9DF6-05C9F37ABBC2}"/>
      </w:docPartPr>
      <w:docPartBody>
        <w:p w:rsidR="008A1227" w:rsidRDefault="002F73BE">
          <w:pPr>
            <w:pStyle w:val="0EC3333751D245BDB9BDED3F9F481153"/>
          </w:pPr>
          <w:r>
            <w:t>[Street Address, City, ST ZIP Code]</w:t>
          </w:r>
        </w:p>
      </w:docPartBody>
    </w:docPart>
    <w:docPart>
      <w:docPartPr>
        <w:name w:val="FF11A8B8B25F40EAA2075B4BEA8FC0C5"/>
        <w:category>
          <w:name w:val="General"/>
          <w:gallery w:val="placeholder"/>
        </w:category>
        <w:types>
          <w:type w:val="bbPlcHdr"/>
        </w:types>
        <w:behaviors>
          <w:behavior w:val="content"/>
        </w:behaviors>
        <w:guid w:val="{F2661C3D-A4C8-47CE-BDB2-597CB6F27A3E}"/>
      </w:docPartPr>
      <w:docPartBody>
        <w:p w:rsidR="008A1227" w:rsidRDefault="002F73BE">
          <w:pPr>
            <w:pStyle w:val="FF11A8B8B25F40EAA2075B4BEA8FC0C5"/>
          </w:pPr>
          <w:r>
            <w:t>[Website]</w:t>
          </w:r>
        </w:p>
      </w:docPartBody>
    </w:docPart>
    <w:docPart>
      <w:docPartPr>
        <w:name w:val="225870CEFB104465BCF8472A50F4D33F"/>
        <w:category>
          <w:name w:val="General"/>
          <w:gallery w:val="placeholder"/>
        </w:category>
        <w:types>
          <w:type w:val="bbPlcHdr"/>
        </w:types>
        <w:behaviors>
          <w:behavior w:val="content"/>
        </w:behaviors>
        <w:guid w:val="{0D572D6D-6B7F-4067-ADD2-7F810CB0DCDA}"/>
      </w:docPartPr>
      <w:docPartBody>
        <w:p w:rsidR="008A1227" w:rsidRDefault="002F73BE">
          <w:pPr>
            <w:pStyle w:val="225870CEFB104465BCF8472A50F4D33F"/>
          </w:pPr>
          <w:r>
            <w:t>Annual Report</w:t>
          </w:r>
        </w:p>
      </w:docPartBody>
    </w:docPart>
    <w:docPart>
      <w:docPartPr>
        <w:name w:val="41F53C3C1D624C5FA1DD93F9804E2061"/>
        <w:category>
          <w:name w:val="General"/>
          <w:gallery w:val="placeholder"/>
        </w:category>
        <w:types>
          <w:type w:val="bbPlcHdr"/>
        </w:types>
        <w:behaviors>
          <w:behavior w:val="content"/>
        </w:behaviors>
        <w:guid w:val="{324711C0-DDEA-49FE-A3A8-9CD366E55A2B}"/>
      </w:docPartPr>
      <w:docPartBody>
        <w:p w:rsidR="008A1227" w:rsidRDefault="002F73BE">
          <w:pPr>
            <w:pStyle w:val="41F53C3C1D624C5FA1DD93F9804E2061"/>
          </w:pPr>
          <w:r>
            <w:t>[Year]</w:t>
          </w:r>
        </w:p>
      </w:docPartBody>
    </w:docPart>
    <w:docPart>
      <w:docPartPr>
        <w:name w:val="D7065A363CAC4B4482A58A8B31D8530F"/>
        <w:category>
          <w:name w:val="General"/>
          <w:gallery w:val="placeholder"/>
        </w:category>
        <w:types>
          <w:type w:val="bbPlcHdr"/>
        </w:types>
        <w:behaviors>
          <w:behavior w:val="content"/>
        </w:behaviors>
        <w:guid w:val="{BE74520B-488D-4A3A-9979-D88F8E47CD12}"/>
      </w:docPartPr>
      <w:docPartBody>
        <w:p w:rsidR="008A1227" w:rsidRDefault="002F73BE">
          <w:pPr>
            <w:pStyle w:val="D7065A363CAC4B4482A58A8B31D8530F"/>
          </w:pPr>
          <w:r>
            <w:t>[You can add an abstract or other key statement here. An abstract is typically a short summary of the document content.]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F02"/>
    <w:rsid w:val="002F73BE"/>
    <w:rsid w:val="008A1227"/>
    <w:rsid w:val="00A13F56"/>
    <w:rsid w:val="00C36F02"/>
    <w:rsid w:val="00CC4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413A5AD9CB4DDBAAB3345006B3269C">
    <w:name w:val="FE413A5AD9CB4DDBAAB3345006B3269C"/>
  </w:style>
  <w:style w:type="paragraph" w:customStyle="1" w:styleId="A2B0B2194DD9406784704EB3C997BF66">
    <w:name w:val="A2B0B2194DD9406784704EB3C997BF66"/>
  </w:style>
  <w:style w:type="paragraph" w:customStyle="1" w:styleId="313285AC53A94D37B131DC54327FD53F">
    <w:name w:val="313285AC53A94D37B131DC54327FD53F"/>
  </w:style>
  <w:style w:type="paragraph" w:customStyle="1" w:styleId="CC340E0A814147DD9547FE96E1194C3B">
    <w:name w:val="CC340E0A814147DD9547FE96E1194C3B"/>
  </w:style>
  <w:style w:type="paragraph" w:customStyle="1" w:styleId="E57E76B1E0FC4AD186EC1C11A1453E7F">
    <w:name w:val="E57E76B1E0FC4AD186EC1C11A1453E7F"/>
  </w:style>
  <w:style w:type="paragraph" w:customStyle="1" w:styleId="632D42387BD045BABB969DE0947EB534">
    <w:name w:val="632D42387BD045BABB969DE0947EB534"/>
  </w:style>
  <w:style w:type="paragraph" w:customStyle="1" w:styleId="363DC7BCFCFF43C998F5F463E5AA54A1">
    <w:name w:val="363DC7BCFCFF43C998F5F463E5AA54A1"/>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rPr>
  </w:style>
  <w:style w:type="paragraph" w:customStyle="1" w:styleId="7A8AEB8FD4F24DBF96E2F2FD09E00D5E">
    <w:name w:val="7A8AEB8FD4F24DBF96E2F2FD09E00D5E"/>
  </w:style>
  <w:style w:type="paragraph" w:customStyle="1" w:styleId="87BF5DD5E9764544AED596BDB89EC7BA">
    <w:name w:val="87BF5DD5E9764544AED596BDB89EC7BA"/>
  </w:style>
  <w:style w:type="paragraph" w:customStyle="1" w:styleId="8AF34CFA831B4F4A975483D62C276C09">
    <w:name w:val="8AF34CFA831B4F4A975483D62C276C09"/>
  </w:style>
  <w:style w:type="paragraph" w:customStyle="1" w:styleId="250DF775778F4AB8B6961D07A14624A9">
    <w:name w:val="250DF775778F4AB8B6961D07A14624A9"/>
  </w:style>
  <w:style w:type="paragraph" w:customStyle="1" w:styleId="C5A18C961A4642A4A3F5A7C34AE6736E">
    <w:name w:val="C5A18C961A4642A4A3F5A7C34AE6736E"/>
  </w:style>
  <w:style w:type="paragraph" w:customStyle="1" w:styleId="AA41ABE6879746CCBCA29C466139A28C">
    <w:name w:val="AA41ABE6879746CCBCA29C466139A28C"/>
  </w:style>
  <w:style w:type="paragraph" w:customStyle="1" w:styleId="95CFACFCD81C470FA1E24B51CF4BA4F6">
    <w:name w:val="95CFACFCD81C470FA1E24B51CF4BA4F6"/>
  </w:style>
  <w:style w:type="paragraph" w:customStyle="1" w:styleId="AF975D429AA1422381861639C08C3631">
    <w:name w:val="AF975D429AA1422381861639C08C3631"/>
  </w:style>
  <w:style w:type="paragraph" w:customStyle="1" w:styleId="409D7D7110ED4F12B93736DB6802AB21">
    <w:name w:val="409D7D7110ED4F12B93736DB6802AB21"/>
  </w:style>
  <w:style w:type="paragraph" w:customStyle="1" w:styleId="8938C98F10EE4A6C94368A74A9D17CDD">
    <w:name w:val="8938C98F10EE4A6C94368A74A9D17CDD"/>
  </w:style>
  <w:style w:type="paragraph" w:customStyle="1" w:styleId="0C926F7157AE424B996919CD60BE132A">
    <w:name w:val="0C926F7157AE424B996919CD60BE132A"/>
  </w:style>
  <w:style w:type="paragraph" w:customStyle="1" w:styleId="C98750D3E3104AEABA0659FD7F1E1BC0">
    <w:name w:val="C98750D3E3104AEABA0659FD7F1E1BC0"/>
  </w:style>
  <w:style w:type="paragraph" w:customStyle="1" w:styleId="685F0EF11E624E3EAB637F12EDC239F6">
    <w:name w:val="685F0EF11E624E3EAB637F12EDC239F6"/>
  </w:style>
  <w:style w:type="paragraph" w:customStyle="1" w:styleId="6B4964CAC4B84034B0882A3EF9A3A681">
    <w:name w:val="6B4964CAC4B84034B0882A3EF9A3A681"/>
  </w:style>
  <w:style w:type="paragraph" w:customStyle="1" w:styleId="43B66437388745D08D49D1D73F7FBC6B">
    <w:name w:val="43B66437388745D08D49D1D73F7FBC6B"/>
  </w:style>
  <w:style w:type="paragraph" w:customStyle="1" w:styleId="0EC3333751D245BDB9BDED3F9F481153">
    <w:name w:val="0EC3333751D245BDB9BDED3F9F481153"/>
  </w:style>
  <w:style w:type="paragraph" w:customStyle="1" w:styleId="FF11A8B8B25F40EAA2075B4BEA8FC0C5">
    <w:name w:val="FF11A8B8B25F40EAA2075B4BEA8FC0C5"/>
  </w:style>
  <w:style w:type="paragraph" w:customStyle="1" w:styleId="225870CEFB104465BCF8472A50F4D33F">
    <w:name w:val="225870CEFB104465BCF8472A50F4D33F"/>
  </w:style>
  <w:style w:type="paragraph" w:customStyle="1" w:styleId="41F53C3C1D624C5FA1DD93F9804E2061">
    <w:name w:val="41F53C3C1D624C5FA1DD93F9804E2061"/>
  </w:style>
  <w:style w:type="paragraph" w:customStyle="1" w:styleId="D7065A363CAC4B4482A58A8B31D8530F">
    <w:name w:val="D7065A363CAC4B4482A58A8B31D8530F"/>
  </w:style>
  <w:style w:type="paragraph" w:customStyle="1" w:styleId="96D75A546CEA49389B0C73D47647B989">
    <w:name w:val="96D75A546CEA49389B0C73D47647B989"/>
    <w:rsid w:val="00C36F02"/>
  </w:style>
  <w:style w:type="paragraph" w:customStyle="1" w:styleId="6208B45627EC4EA18FDDD297DB6E98BC">
    <w:name w:val="6208B45627EC4EA18FDDD297DB6E98BC"/>
    <w:rsid w:val="00C36F02"/>
  </w:style>
  <w:style w:type="paragraph" w:customStyle="1" w:styleId="240089F940384D14AD9C2A691F4F7F5F">
    <w:name w:val="240089F940384D14AD9C2A691F4F7F5F"/>
    <w:rsid w:val="00C36F02"/>
  </w:style>
  <w:style w:type="paragraph" w:customStyle="1" w:styleId="9DB94ED7D1DD4DE89FF533855E9AE453">
    <w:name w:val="9DB94ED7D1DD4DE89FF533855E9AE453"/>
    <w:rsid w:val="00C36F02"/>
  </w:style>
  <w:style w:type="paragraph" w:customStyle="1" w:styleId="25380D84FE1C41E7B9DC046C5EA2EE66">
    <w:name w:val="25380D84FE1C41E7B9DC046C5EA2EE66"/>
    <w:rsid w:val="00C36F02"/>
  </w:style>
  <w:style w:type="paragraph" w:customStyle="1" w:styleId="1BD1FB17038F4E0D968E2CCB61C4EC2E">
    <w:name w:val="1BD1FB17038F4E0D968E2CCB61C4EC2E"/>
    <w:rsid w:val="00C36F02"/>
  </w:style>
  <w:style w:type="paragraph" w:customStyle="1" w:styleId="6E88E84D30DA4338A2414B59F4E93BD4">
    <w:name w:val="6E88E84D30DA4338A2414B59F4E93BD4"/>
    <w:rsid w:val="00C36F02"/>
  </w:style>
  <w:style w:type="paragraph" w:customStyle="1" w:styleId="559D4CB9B8D54897A8CDF8C87BCA638C">
    <w:name w:val="559D4CB9B8D54897A8CDF8C87BCA638C"/>
    <w:rsid w:val="00C36F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2023-05-09T00:00:00</PublishDate>
  <Abstract>About an e-Shop cross platform managing system for which shall be named “BARAZA SmS” (Baraza Shop Management Information System). A system will be expected to serve all current challenging tasks such as Stock tracing, Sales, Employees reports, purchases, Stock Adjustments, Stock Transfers, Multiple Business branches trace and management reports, Statistical sales reports (daily, weekly, monthly, etc) and AI (Artificial Intelligence) based supports based on suggestions stats report. The Owner will be able to Monitor His/her business from a comfort of his home or any place online and offline, using any hand held device such as Computer, Smartphone or tablet. </Abstract>
  <CompanyAddress>Pugu, Pugu Station</CompanyAddress>
  <CompanyPhone>+255 628 06 48 06</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B524DA-A575-46BB-8E6F-20F5F8EC39A1}">
  <ds:schemaRefs>
    <ds:schemaRef ds:uri="http://schemas.openxmlformats.org/officeDocument/2006/bibliography"/>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5BC57544-08A9-431D-B7E1-E223A81C4B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TimelessReport.dotx</Template>
  <TotalTime>34</TotalTime>
  <Pages>1</Pages>
  <Words>1081</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SHOP MANAGEMENT SYSTEM PROPOSAL (BARAZA SMS)</vt:lpstr>
    </vt:vector>
  </TitlesOfParts>
  <Company>DropCode</Company>
  <LinksUpToDate>false</LinksUpToDate>
  <CharactersWithSpaces>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 MANAGEMENT SYSTEM PROPOSAL (BARAZA SMS)</dc:title>
  <dc:creator>razack baraza</dc:creator>
  <cp:keywords>https:/dropcode.co.tz</cp:keywords>
  <cp:lastModifiedBy>razack baraza</cp:lastModifiedBy>
  <cp:revision>17</cp:revision>
  <cp:lastPrinted>2023-05-09T13:30:00Z</cp:lastPrinted>
  <dcterms:created xsi:type="dcterms:W3CDTF">2023-05-09T09:46:00Z</dcterms:created>
  <dcterms:modified xsi:type="dcterms:W3CDTF">2023-05-09T13:31:00Z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